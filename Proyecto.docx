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8CFC5" w14:textId="1B13EB94" w:rsidR="00416ADB" w:rsidRDefault="000251DC">
      <w:r>
        <w:rPr>
          <w:noProof/>
        </w:rPr>
        <w:drawing>
          <wp:anchor distT="0" distB="0" distL="114300" distR="114300" simplePos="0" relativeHeight="251691008" behindDoc="0" locked="0" layoutInCell="1" allowOverlap="1" wp14:anchorId="66413AEB" wp14:editId="4D8EDFFC">
            <wp:simplePos x="0" y="0"/>
            <wp:positionH relativeFrom="column">
              <wp:posOffset>-723900</wp:posOffset>
            </wp:positionH>
            <wp:positionV relativeFrom="paragraph">
              <wp:posOffset>-924560</wp:posOffset>
            </wp:positionV>
            <wp:extent cx="7560000" cy="10692000"/>
            <wp:effectExtent l="0" t="0" r="3175" b="0"/>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7B10D" w14:textId="301CC7FB" w:rsidR="00416ADB" w:rsidRDefault="00416ADB">
      <w:r>
        <w:br w:type="page"/>
      </w:r>
    </w:p>
    <w:p w14:paraId="16701C90" w14:textId="77777777" w:rsidR="00621B1B" w:rsidRPr="00131DE6" w:rsidRDefault="00621B1B" w:rsidP="00621B1B">
      <w:pPr>
        <w:pStyle w:val="Codigo"/>
        <w:rPr>
          <w:sz w:val="2"/>
          <w:szCs w:val="2"/>
        </w:rPr>
      </w:pPr>
      <w:r>
        <w:rPr>
          <w:noProof/>
        </w:rPr>
        <w:lastRenderedPageBreak/>
        <mc:AlternateContent>
          <mc:Choice Requires="wps">
            <w:drawing>
              <wp:anchor distT="0" distB="0" distL="114300" distR="114300" simplePos="0" relativeHeight="251688960" behindDoc="1" locked="0" layoutInCell="1" allowOverlap="1" wp14:anchorId="35B3342C" wp14:editId="7D33AA6C">
                <wp:simplePos x="0" y="0"/>
                <wp:positionH relativeFrom="column">
                  <wp:posOffset>-720090</wp:posOffset>
                </wp:positionH>
                <wp:positionV relativeFrom="paragraph">
                  <wp:posOffset>26035</wp:posOffset>
                </wp:positionV>
                <wp:extent cx="7559675" cy="648000"/>
                <wp:effectExtent l="0" t="0" r="3175" b="0"/>
                <wp:wrapNone/>
                <wp:docPr id="203" name="Rectángulo 203"/>
                <wp:cNvGraphicFramePr/>
                <a:graphic xmlns:a="http://schemas.openxmlformats.org/drawingml/2006/main">
                  <a:graphicData uri="http://schemas.microsoft.com/office/word/2010/wordprocessingShape">
                    <wps:wsp>
                      <wps:cNvSpPr/>
                      <wps:spPr>
                        <a:xfrm>
                          <a:off x="0" y="0"/>
                          <a:ext cx="7559675" cy="6480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62D4" id="Rectángulo 203" o:spid="_x0000_s1026" style="position:absolute;margin-left:-56.7pt;margin-top:2.05pt;width:595.25pt;height:5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" fillcolor="#d3f2f4 [3207]" stroked="f" strokeweight="1pt"/>
            </w:pict>
          </mc:Fallback>
        </mc:AlternateContent>
      </w:r>
    </w:p>
    <w:p w14:paraId="660475CF" w14:textId="77777777" w:rsidR="007A4D49" w:rsidRDefault="007A4D49" w:rsidP="007A4D49">
      <w:pPr>
        <w:pStyle w:val="tituloa"/>
      </w:pPr>
      <w:r>
        <w:t>Windows 7</w:t>
      </w:r>
    </w:p>
    <w:p w14:paraId="54287A90" w14:textId="77777777" w:rsidR="00131DE6" w:rsidRDefault="00131DE6" w:rsidP="00131DE6"/>
    <w:bookmarkStart w:id="0" w:name="_Toc48426240" w:displacedByCustomXml="next"/>
    <w:sdt>
      <w:sdtPr>
        <w:rPr>
          <w:rFonts w:ascii="Times New Roman" w:eastAsiaTheme="minorHAnsi" w:hAnsi="Times New Roman" w:cstheme="minorBidi"/>
          <w:color w:val="000000" w:themeColor="text1"/>
          <w:sz w:val="24"/>
          <w:szCs w:val="22"/>
        </w:rPr>
        <w:id w:val="388082301"/>
        <w:docPartObj>
          <w:docPartGallery w:val="Table of Contents"/>
          <w:docPartUnique/>
        </w:docPartObj>
      </w:sdtPr>
      <w:sdtEndPr>
        <w:rPr>
          <w:b/>
          <w:bCs/>
        </w:rPr>
      </w:sdtEndPr>
      <w:sdtContent>
        <w:p w14:paraId="2FF2C386" w14:textId="77777777" w:rsidR="007A4D49" w:rsidRPr="00621B1B" w:rsidRDefault="007A4D49" w:rsidP="007A4D49">
          <w:pPr>
            <w:pStyle w:val="Ttulo1"/>
            <w:rPr>
              <w:rStyle w:val="Ttulo1Car"/>
              <w:b/>
              <w:bCs/>
            </w:rPr>
          </w:pPr>
          <w:r w:rsidRPr="00621B1B">
            <w:rPr>
              <w:b/>
              <w:bCs/>
            </w:rPr>
            <w:t>Tabla de c</w:t>
          </w:r>
          <w:r w:rsidRPr="00621B1B">
            <w:rPr>
              <w:rStyle w:val="Ttulo1Car"/>
              <w:b/>
              <w:bCs/>
            </w:rPr>
            <w:t>ontenido</w:t>
          </w:r>
          <w:bookmarkEnd w:id="0"/>
        </w:p>
        <w:p w14:paraId="0F43C406" w14:textId="77777777" w:rsidR="007C021C" w:rsidRPr="00131DE6" w:rsidRDefault="007A4D49" w:rsidP="007C021C">
          <w:pPr>
            <w:pStyle w:val="TDC1"/>
            <w:rPr>
              <w:rFonts w:ascii="Times New Roman" w:hAnsi="Times New Roman"/>
            </w:rPr>
          </w:pPr>
          <w:r w:rsidRPr="007A4D49">
            <w:rPr>
              <w:rFonts w:ascii="Times New Roman" w:hAnsi="Times New Roman"/>
              <w:sz w:val="24"/>
              <w:szCs w:val="24"/>
            </w:rPr>
            <w:fldChar w:fldCharType="begin"/>
          </w:r>
          <w:r w:rsidRPr="007A4D49">
            <w:rPr>
              <w:rFonts w:ascii="Times New Roman" w:hAnsi="Times New Roman"/>
              <w:sz w:val="24"/>
              <w:szCs w:val="24"/>
            </w:rPr>
            <w:instrText xml:space="preserve"> TOC \o "1-3" \h \z \u </w:instrText>
          </w:r>
          <w:r w:rsidRPr="007A4D49">
            <w:rPr>
              <w:rFonts w:ascii="Times New Roman" w:hAnsi="Times New Roman"/>
              <w:sz w:val="24"/>
              <w:szCs w:val="24"/>
            </w:rPr>
            <w:fldChar w:fldCharType="separate"/>
          </w:r>
          <w:hyperlink w:anchor="_Toc48426240" w:history="1">
            <w:r w:rsidR="007C021C" w:rsidRPr="00131DE6">
              <w:rPr>
                <w:rStyle w:val="Hipervnculo"/>
                <w:rFonts w:ascii="Times New Roman" w:hAnsi="Times New Roman"/>
              </w:rPr>
              <w:t>Tabla de contenido</w:t>
            </w:r>
            <w:r w:rsidR="007C021C" w:rsidRPr="00131DE6">
              <w:rPr>
                <w:rFonts w:ascii="Times New Roman" w:hAnsi="Times New Roman"/>
                <w:webHidden/>
              </w:rPr>
              <w:tab/>
            </w:r>
            <w:r w:rsidR="007C021C" w:rsidRPr="00131DE6">
              <w:rPr>
                <w:rFonts w:ascii="Times New Roman" w:hAnsi="Times New Roman"/>
                <w:webHidden/>
              </w:rPr>
              <w:fldChar w:fldCharType="begin"/>
            </w:r>
            <w:r w:rsidR="007C021C" w:rsidRPr="00131DE6">
              <w:rPr>
                <w:rFonts w:ascii="Times New Roman" w:hAnsi="Times New Roman"/>
                <w:webHidden/>
              </w:rPr>
              <w:instrText xml:space="preserve"> PAGEREF _Toc48426240 \h </w:instrText>
            </w:r>
            <w:r w:rsidR="007C021C" w:rsidRPr="00131DE6">
              <w:rPr>
                <w:rFonts w:ascii="Times New Roman" w:hAnsi="Times New Roman"/>
                <w:webHidden/>
              </w:rPr>
            </w:r>
            <w:r w:rsidR="007C021C" w:rsidRPr="00131DE6">
              <w:rPr>
                <w:rFonts w:ascii="Times New Roman" w:hAnsi="Times New Roman"/>
                <w:webHidden/>
              </w:rPr>
              <w:fldChar w:fldCharType="separate"/>
            </w:r>
            <w:r w:rsidR="007C021C" w:rsidRPr="00131DE6">
              <w:rPr>
                <w:rFonts w:ascii="Times New Roman" w:hAnsi="Times New Roman"/>
                <w:webHidden/>
              </w:rPr>
              <w:t>2</w:t>
            </w:r>
            <w:r w:rsidR="007C021C" w:rsidRPr="00131DE6">
              <w:rPr>
                <w:rFonts w:ascii="Times New Roman" w:hAnsi="Times New Roman"/>
                <w:webHidden/>
              </w:rPr>
              <w:fldChar w:fldCharType="end"/>
            </w:r>
          </w:hyperlink>
        </w:p>
        <w:p w14:paraId="35C3D393" w14:textId="77777777" w:rsidR="007C021C" w:rsidRPr="00131DE6" w:rsidRDefault="008312BC" w:rsidP="007C021C">
          <w:pPr>
            <w:pStyle w:val="TDC1"/>
            <w:rPr>
              <w:rFonts w:ascii="Times New Roman" w:hAnsi="Times New Roman"/>
            </w:rPr>
          </w:pPr>
          <w:hyperlink w:anchor="_Toc48426241" w:history="1">
            <w:r w:rsidR="007C021C" w:rsidRPr="00131DE6">
              <w:rPr>
                <w:rStyle w:val="Hipervnculo"/>
                <w:rFonts w:ascii="Times New Roman" w:hAnsi="Times New Roman"/>
              </w:rPr>
              <w:t>Tabla de ilustraciones</w:t>
            </w:r>
            <w:r w:rsidR="007C021C" w:rsidRPr="00131DE6">
              <w:rPr>
                <w:rFonts w:ascii="Times New Roman" w:hAnsi="Times New Roman"/>
                <w:webHidden/>
              </w:rPr>
              <w:tab/>
            </w:r>
            <w:r w:rsidR="007C021C" w:rsidRPr="00131DE6">
              <w:rPr>
                <w:rFonts w:ascii="Times New Roman" w:hAnsi="Times New Roman"/>
                <w:webHidden/>
              </w:rPr>
              <w:fldChar w:fldCharType="begin"/>
            </w:r>
            <w:r w:rsidR="007C021C" w:rsidRPr="00131DE6">
              <w:rPr>
                <w:rFonts w:ascii="Times New Roman" w:hAnsi="Times New Roman"/>
                <w:webHidden/>
              </w:rPr>
              <w:instrText xml:space="preserve"> PAGEREF _Toc48426241 \h </w:instrText>
            </w:r>
            <w:r w:rsidR="007C021C" w:rsidRPr="00131DE6">
              <w:rPr>
                <w:rFonts w:ascii="Times New Roman" w:hAnsi="Times New Roman"/>
                <w:webHidden/>
              </w:rPr>
            </w:r>
            <w:r w:rsidR="007C021C" w:rsidRPr="00131DE6">
              <w:rPr>
                <w:rFonts w:ascii="Times New Roman" w:hAnsi="Times New Roman"/>
                <w:webHidden/>
              </w:rPr>
              <w:fldChar w:fldCharType="separate"/>
            </w:r>
            <w:r w:rsidR="007C021C" w:rsidRPr="00131DE6">
              <w:rPr>
                <w:rFonts w:ascii="Times New Roman" w:hAnsi="Times New Roman"/>
                <w:webHidden/>
              </w:rPr>
              <w:t>2</w:t>
            </w:r>
            <w:r w:rsidR="007C021C" w:rsidRPr="00131DE6">
              <w:rPr>
                <w:rFonts w:ascii="Times New Roman" w:hAnsi="Times New Roman"/>
                <w:webHidden/>
              </w:rPr>
              <w:fldChar w:fldCharType="end"/>
            </w:r>
          </w:hyperlink>
        </w:p>
        <w:p w14:paraId="34988D7D" w14:textId="77777777" w:rsidR="007C021C" w:rsidRPr="00131DE6" w:rsidRDefault="008312BC" w:rsidP="007C021C">
          <w:pPr>
            <w:pStyle w:val="TDC1"/>
            <w:rPr>
              <w:rFonts w:ascii="Times New Roman" w:hAnsi="Times New Roman"/>
            </w:rPr>
          </w:pPr>
          <w:hyperlink w:anchor="_Toc48426242" w:history="1">
            <w:r w:rsidR="007C021C" w:rsidRPr="00131DE6">
              <w:rPr>
                <w:rStyle w:val="Hipervnculo"/>
                <w:rFonts w:ascii="Times New Roman" w:hAnsi="Times New Roman"/>
              </w:rPr>
              <w:t>Parte 1:</w:t>
            </w:r>
            <w:r w:rsidR="007C021C" w:rsidRPr="00131DE6">
              <w:rPr>
                <w:rFonts w:ascii="Times New Roman" w:hAnsi="Times New Roman"/>
                <w:webHidden/>
              </w:rPr>
              <w:tab/>
            </w:r>
            <w:r w:rsidR="007C021C" w:rsidRPr="00131DE6">
              <w:rPr>
                <w:rFonts w:ascii="Times New Roman" w:hAnsi="Times New Roman"/>
                <w:webHidden/>
              </w:rPr>
              <w:fldChar w:fldCharType="begin"/>
            </w:r>
            <w:r w:rsidR="007C021C" w:rsidRPr="00131DE6">
              <w:rPr>
                <w:rFonts w:ascii="Times New Roman" w:hAnsi="Times New Roman"/>
                <w:webHidden/>
              </w:rPr>
              <w:instrText xml:space="preserve"> PAGEREF _Toc48426242 \h </w:instrText>
            </w:r>
            <w:r w:rsidR="007C021C" w:rsidRPr="00131DE6">
              <w:rPr>
                <w:rFonts w:ascii="Times New Roman" w:hAnsi="Times New Roman"/>
                <w:webHidden/>
              </w:rPr>
            </w:r>
            <w:r w:rsidR="007C021C" w:rsidRPr="00131DE6">
              <w:rPr>
                <w:rFonts w:ascii="Times New Roman" w:hAnsi="Times New Roman"/>
                <w:webHidden/>
              </w:rPr>
              <w:fldChar w:fldCharType="separate"/>
            </w:r>
            <w:r w:rsidR="007C021C" w:rsidRPr="00131DE6">
              <w:rPr>
                <w:rFonts w:ascii="Times New Roman" w:hAnsi="Times New Roman"/>
                <w:webHidden/>
              </w:rPr>
              <w:t>3</w:t>
            </w:r>
            <w:r w:rsidR="007C021C" w:rsidRPr="00131DE6">
              <w:rPr>
                <w:rFonts w:ascii="Times New Roman" w:hAnsi="Times New Roman"/>
                <w:webHidden/>
              </w:rPr>
              <w:fldChar w:fldCharType="end"/>
            </w:r>
          </w:hyperlink>
        </w:p>
        <w:p w14:paraId="5B78BB24" w14:textId="77777777" w:rsidR="007C021C" w:rsidRPr="00131DE6" w:rsidRDefault="008312BC">
          <w:pPr>
            <w:pStyle w:val="TDC2"/>
            <w:tabs>
              <w:tab w:val="right" w:leader="dot" w:pos="9911"/>
            </w:tabs>
            <w:rPr>
              <w:rFonts w:ascii="Times New Roman" w:hAnsi="Times New Roman"/>
              <w:noProof/>
            </w:rPr>
          </w:pPr>
          <w:hyperlink w:anchor="_Toc48426243" w:history="1">
            <w:r w:rsidR="007C021C" w:rsidRPr="00131DE6">
              <w:rPr>
                <w:rStyle w:val="Hipervnculo"/>
                <w:rFonts w:ascii="Times New Roman" w:hAnsi="Times New Roman"/>
                <w:noProof/>
              </w:rPr>
              <w:t>Parte 1.1:</w:t>
            </w:r>
            <w:r w:rsidR="007C021C" w:rsidRPr="00131DE6">
              <w:rPr>
                <w:rFonts w:ascii="Times New Roman" w:hAnsi="Times New Roman"/>
                <w:noProof/>
                <w:webHidden/>
              </w:rPr>
              <w:tab/>
            </w:r>
            <w:r w:rsidR="007C021C" w:rsidRPr="00131DE6">
              <w:rPr>
                <w:rFonts w:ascii="Times New Roman" w:hAnsi="Times New Roman"/>
                <w:noProof/>
                <w:webHidden/>
              </w:rPr>
              <w:fldChar w:fldCharType="begin"/>
            </w:r>
            <w:r w:rsidR="007C021C" w:rsidRPr="00131DE6">
              <w:rPr>
                <w:rFonts w:ascii="Times New Roman" w:hAnsi="Times New Roman"/>
                <w:noProof/>
                <w:webHidden/>
              </w:rPr>
              <w:instrText xml:space="preserve"> PAGEREF _Toc48426243 \h </w:instrText>
            </w:r>
            <w:r w:rsidR="007C021C" w:rsidRPr="00131DE6">
              <w:rPr>
                <w:rFonts w:ascii="Times New Roman" w:hAnsi="Times New Roman"/>
                <w:noProof/>
                <w:webHidden/>
              </w:rPr>
            </w:r>
            <w:r w:rsidR="007C021C" w:rsidRPr="00131DE6">
              <w:rPr>
                <w:rFonts w:ascii="Times New Roman" w:hAnsi="Times New Roman"/>
                <w:noProof/>
                <w:webHidden/>
              </w:rPr>
              <w:fldChar w:fldCharType="separate"/>
            </w:r>
            <w:r w:rsidR="007C021C" w:rsidRPr="00131DE6">
              <w:rPr>
                <w:rFonts w:ascii="Times New Roman" w:hAnsi="Times New Roman"/>
                <w:noProof/>
                <w:webHidden/>
              </w:rPr>
              <w:t>3</w:t>
            </w:r>
            <w:r w:rsidR="007C021C" w:rsidRPr="00131DE6">
              <w:rPr>
                <w:rFonts w:ascii="Times New Roman" w:hAnsi="Times New Roman"/>
                <w:noProof/>
                <w:webHidden/>
              </w:rPr>
              <w:fldChar w:fldCharType="end"/>
            </w:r>
          </w:hyperlink>
        </w:p>
        <w:p w14:paraId="41B03FE6" w14:textId="77777777" w:rsidR="007C021C" w:rsidRPr="00131DE6" w:rsidRDefault="008312BC">
          <w:pPr>
            <w:pStyle w:val="TDC3"/>
            <w:tabs>
              <w:tab w:val="right" w:leader="dot" w:pos="9911"/>
            </w:tabs>
            <w:rPr>
              <w:rFonts w:ascii="Times New Roman" w:hAnsi="Times New Roman"/>
              <w:noProof/>
            </w:rPr>
          </w:pPr>
          <w:hyperlink w:anchor="_Toc48426244" w:history="1">
            <w:r w:rsidR="007C021C" w:rsidRPr="00131DE6">
              <w:rPr>
                <w:rStyle w:val="Hipervnculo"/>
                <w:rFonts w:ascii="Times New Roman" w:hAnsi="Times New Roman"/>
                <w:noProof/>
              </w:rPr>
              <w:t>Parte 1.1.1;</w:t>
            </w:r>
            <w:r w:rsidR="007C021C" w:rsidRPr="00131DE6">
              <w:rPr>
                <w:rFonts w:ascii="Times New Roman" w:hAnsi="Times New Roman"/>
                <w:noProof/>
                <w:webHidden/>
              </w:rPr>
              <w:tab/>
            </w:r>
            <w:r w:rsidR="007C021C" w:rsidRPr="00131DE6">
              <w:rPr>
                <w:rFonts w:ascii="Times New Roman" w:hAnsi="Times New Roman"/>
                <w:noProof/>
                <w:webHidden/>
              </w:rPr>
              <w:fldChar w:fldCharType="begin"/>
            </w:r>
            <w:r w:rsidR="007C021C" w:rsidRPr="00131DE6">
              <w:rPr>
                <w:rFonts w:ascii="Times New Roman" w:hAnsi="Times New Roman"/>
                <w:noProof/>
                <w:webHidden/>
              </w:rPr>
              <w:instrText xml:space="preserve"> PAGEREF _Toc48426244 \h </w:instrText>
            </w:r>
            <w:r w:rsidR="007C021C" w:rsidRPr="00131DE6">
              <w:rPr>
                <w:rFonts w:ascii="Times New Roman" w:hAnsi="Times New Roman"/>
                <w:noProof/>
                <w:webHidden/>
              </w:rPr>
            </w:r>
            <w:r w:rsidR="007C021C" w:rsidRPr="00131DE6">
              <w:rPr>
                <w:rFonts w:ascii="Times New Roman" w:hAnsi="Times New Roman"/>
                <w:noProof/>
                <w:webHidden/>
              </w:rPr>
              <w:fldChar w:fldCharType="separate"/>
            </w:r>
            <w:r w:rsidR="007C021C" w:rsidRPr="00131DE6">
              <w:rPr>
                <w:rFonts w:ascii="Times New Roman" w:hAnsi="Times New Roman"/>
                <w:noProof/>
                <w:webHidden/>
              </w:rPr>
              <w:t>3</w:t>
            </w:r>
            <w:r w:rsidR="007C021C" w:rsidRPr="00131DE6">
              <w:rPr>
                <w:rFonts w:ascii="Times New Roman" w:hAnsi="Times New Roman"/>
                <w:noProof/>
                <w:webHidden/>
              </w:rPr>
              <w:fldChar w:fldCharType="end"/>
            </w:r>
          </w:hyperlink>
        </w:p>
        <w:p w14:paraId="21904302" w14:textId="77777777" w:rsidR="007C021C" w:rsidRPr="00131DE6" w:rsidRDefault="008312BC" w:rsidP="007C021C">
          <w:pPr>
            <w:pStyle w:val="TDC1"/>
            <w:rPr>
              <w:rFonts w:ascii="Times New Roman" w:hAnsi="Times New Roman"/>
            </w:rPr>
          </w:pPr>
          <w:hyperlink w:anchor="_Toc48426245" w:history="1">
            <w:r w:rsidR="007C021C" w:rsidRPr="00131DE6">
              <w:rPr>
                <w:rStyle w:val="Hipervnculo"/>
                <w:rFonts w:ascii="Times New Roman" w:hAnsi="Times New Roman"/>
              </w:rPr>
              <w:t>Parte 2:</w:t>
            </w:r>
            <w:r w:rsidR="007C021C" w:rsidRPr="00131DE6">
              <w:rPr>
                <w:rFonts w:ascii="Times New Roman" w:hAnsi="Times New Roman"/>
                <w:webHidden/>
              </w:rPr>
              <w:tab/>
            </w:r>
            <w:r w:rsidR="007C021C" w:rsidRPr="00131DE6">
              <w:rPr>
                <w:rFonts w:ascii="Times New Roman" w:hAnsi="Times New Roman"/>
                <w:webHidden/>
              </w:rPr>
              <w:fldChar w:fldCharType="begin"/>
            </w:r>
            <w:r w:rsidR="007C021C" w:rsidRPr="00131DE6">
              <w:rPr>
                <w:rFonts w:ascii="Times New Roman" w:hAnsi="Times New Roman"/>
                <w:webHidden/>
              </w:rPr>
              <w:instrText xml:space="preserve"> PAGEREF _Toc48426245 \h </w:instrText>
            </w:r>
            <w:r w:rsidR="007C021C" w:rsidRPr="00131DE6">
              <w:rPr>
                <w:rFonts w:ascii="Times New Roman" w:hAnsi="Times New Roman"/>
                <w:webHidden/>
              </w:rPr>
            </w:r>
            <w:r w:rsidR="007C021C" w:rsidRPr="00131DE6">
              <w:rPr>
                <w:rFonts w:ascii="Times New Roman" w:hAnsi="Times New Roman"/>
                <w:webHidden/>
              </w:rPr>
              <w:fldChar w:fldCharType="separate"/>
            </w:r>
            <w:r w:rsidR="007C021C" w:rsidRPr="00131DE6">
              <w:rPr>
                <w:rFonts w:ascii="Times New Roman" w:hAnsi="Times New Roman"/>
                <w:webHidden/>
              </w:rPr>
              <w:t>3</w:t>
            </w:r>
            <w:r w:rsidR="007C021C" w:rsidRPr="00131DE6">
              <w:rPr>
                <w:rFonts w:ascii="Times New Roman" w:hAnsi="Times New Roman"/>
                <w:webHidden/>
              </w:rPr>
              <w:fldChar w:fldCharType="end"/>
            </w:r>
          </w:hyperlink>
        </w:p>
        <w:p w14:paraId="36675F25" w14:textId="77777777" w:rsidR="007C021C" w:rsidRPr="00131DE6" w:rsidRDefault="008312BC">
          <w:pPr>
            <w:pStyle w:val="TDC2"/>
            <w:tabs>
              <w:tab w:val="right" w:leader="dot" w:pos="9911"/>
            </w:tabs>
            <w:rPr>
              <w:rFonts w:ascii="Times New Roman" w:hAnsi="Times New Roman"/>
              <w:noProof/>
            </w:rPr>
          </w:pPr>
          <w:hyperlink w:anchor="_Toc48426246" w:history="1">
            <w:r w:rsidR="007C021C" w:rsidRPr="00131DE6">
              <w:rPr>
                <w:rStyle w:val="Hipervnculo"/>
                <w:rFonts w:ascii="Times New Roman" w:hAnsi="Times New Roman"/>
                <w:noProof/>
              </w:rPr>
              <w:t>Parte 2.1:</w:t>
            </w:r>
            <w:r w:rsidR="007C021C" w:rsidRPr="00131DE6">
              <w:rPr>
                <w:rFonts w:ascii="Times New Roman" w:hAnsi="Times New Roman"/>
                <w:noProof/>
                <w:webHidden/>
              </w:rPr>
              <w:tab/>
            </w:r>
            <w:r w:rsidR="007C021C" w:rsidRPr="00131DE6">
              <w:rPr>
                <w:rFonts w:ascii="Times New Roman" w:hAnsi="Times New Roman"/>
                <w:noProof/>
                <w:webHidden/>
              </w:rPr>
              <w:fldChar w:fldCharType="begin"/>
            </w:r>
            <w:r w:rsidR="007C021C" w:rsidRPr="00131DE6">
              <w:rPr>
                <w:rFonts w:ascii="Times New Roman" w:hAnsi="Times New Roman"/>
                <w:noProof/>
                <w:webHidden/>
              </w:rPr>
              <w:instrText xml:space="preserve"> PAGEREF _Toc48426246 \h </w:instrText>
            </w:r>
            <w:r w:rsidR="007C021C" w:rsidRPr="00131DE6">
              <w:rPr>
                <w:rFonts w:ascii="Times New Roman" w:hAnsi="Times New Roman"/>
                <w:noProof/>
                <w:webHidden/>
              </w:rPr>
            </w:r>
            <w:r w:rsidR="007C021C" w:rsidRPr="00131DE6">
              <w:rPr>
                <w:rFonts w:ascii="Times New Roman" w:hAnsi="Times New Roman"/>
                <w:noProof/>
                <w:webHidden/>
              </w:rPr>
              <w:fldChar w:fldCharType="separate"/>
            </w:r>
            <w:r w:rsidR="007C021C" w:rsidRPr="00131DE6">
              <w:rPr>
                <w:rFonts w:ascii="Times New Roman" w:hAnsi="Times New Roman"/>
                <w:noProof/>
                <w:webHidden/>
              </w:rPr>
              <w:t>3</w:t>
            </w:r>
            <w:r w:rsidR="007C021C" w:rsidRPr="00131DE6">
              <w:rPr>
                <w:rFonts w:ascii="Times New Roman" w:hAnsi="Times New Roman"/>
                <w:noProof/>
                <w:webHidden/>
              </w:rPr>
              <w:fldChar w:fldCharType="end"/>
            </w:r>
          </w:hyperlink>
        </w:p>
        <w:p w14:paraId="36B9E9DB" w14:textId="77777777" w:rsidR="007C021C" w:rsidRPr="007C021C" w:rsidRDefault="008312BC">
          <w:pPr>
            <w:pStyle w:val="TDC2"/>
            <w:tabs>
              <w:tab w:val="right" w:leader="dot" w:pos="9911"/>
            </w:tabs>
            <w:rPr>
              <w:rFonts w:cstheme="minorBidi"/>
              <w:noProof/>
            </w:rPr>
          </w:pPr>
          <w:hyperlink w:anchor="_Toc48426247" w:history="1">
            <w:r w:rsidR="007C021C" w:rsidRPr="00131DE6">
              <w:rPr>
                <w:rStyle w:val="Hipervnculo"/>
                <w:rFonts w:ascii="Times New Roman" w:hAnsi="Times New Roman"/>
                <w:noProof/>
              </w:rPr>
              <w:t>Parte 2.2:</w:t>
            </w:r>
            <w:r w:rsidR="007C021C" w:rsidRPr="00131DE6">
              <w:rPr>
                <w:rFonts w:ascii="Times New Roman" w:hAnsi="Times New Roman"/>
                <w:noProof/>
                <w:webHidden/>
              </w:rPr>
              <w:tab/>
            </w:r>
            <w:r w:rsidR="007C021C" w:rsidRPr="00131DE6">
              <w:rPr>
                <w:rFonts w:ascii="Times New Roman" w:hAnsi="Times New Roman"/>
                <w:noProof/>
                <w:webHidden/>
              </w:rPr>
              <w:fldChar w:fldCharType="begin"/>
            </w:r>
            <w:r w:rsidR="007C021C" w:rsidRPr="00131DE6">
              <w:rPr>
                <w:rFonts w:ascii="Times New Roman" w:hAnsi="Times New Roman"/>
                <w:noProof/>
                <w:webHidden/>
              </w:rPr>
              <w:instrText xml:space="preserve"> PAGEREF _Toc48426247 \h </w:instrText>
            </w:r>
            <w:r w:rsidR="007C021C" w:rsidRPr="00131DE6">
              <w:rPr>
                <w:rFonts w:ascii="Times New Roman" w:hAnsi="Times New Roman"/>
                <w:noProof/>
                <w:webHidden/>
              </w:rPr>
            </w:r>
            <w:r w:rsidR="007C021C" w:rsidRPr="00131DE6">
              <w:rPr>
                <w:rFonts w:ascii="Times New Roman" w:hAnsi="Times New Roman"/>
                <w:noProof/>
                <w:webHidden/>
              </w:rPr>
              <w:fldChar w:fldCharType="separate"/>
            </w:r>
            <w:r w:rsidR="007C021C" w:rsidRPr="00131DE6">
              <w:rPr>
                <w:rFonts w:ascii="Times New Roman" w:hAnsi="Times New Roman"/>
                <w:noProof/>
                <w:webHidden/>
              </w:rPr>
              <w:t>3</w:t>
            </w:r>
            <w:r w:rsidR="007C021C" w:rsidRPr="00131DE6">
              <w:rPr>
                <w:rFonts w:ascii="Times New Roman" w:hAnsi="Times New Roman"/>
                <w:noProof/>
                <w:webHidden/>
              </w:rPr>
              <w:fldChar w:fldCharType="end"/>
            </w:r>
          </w:hyperlink>
        </w:p>
        <w:p w14:paraId="154D411D" w14:textId="77777777" w:rsidR="007A4D49" w:rsidRDefault="007A4D49">
          <w:r w:rsidRPr="007A4D49">
            <w:rPr>
              <w:rFonts w:cs="Times New Roman"/>
              <w:b/>
              <w:bCs/>
              <w:szCs w:val="24"/>
            </w:rPr>
            <w:fldChar w:fldCharType="end"/>
          </w:r>
        </w:p>
      </w:sdtContent>
    </w:sdt>
    <w:p w14:paraId="4FC7C51C" w14:textId="7B522308" w:rsidR="00EF391C" w:rsidRDefault="00EF391C">
      <w:pPr>
        <w:spacing w:line="259" w:lineRule="auto"/>
        <w:jc w:val="left"/>
      </w:pPr>
      <w:r>
        <w:br w:type="page"/>
      </w:r>
    </w:p>
    <w:p w14:paraId="3DE19944" w14:textId="77777777" w:rsidR="007A4D49" w:rsidRPr="00621B1B" w:rsidRDefault="007A4D49" w:rsidP="007A4D49">
      <w:pPr>
        <w:pStyle w:val="Ttulo1"/>
        <w:rPr>
          <w:b/>
          <w:bCs/>
        </w:rPr>
      </w:pPr>
      <w:bookmarkStart w:id="1" w:name="_Toc48426241"/>
      <w:r w:rsidRPr="00621B1B">
        <w:rPr>
          <w:b/>
          <w:bCs/>
        </w:rPr>
        <w:lastRenderedPageBreak/>
        <w:t>Tabla de ilustraciones</w:t>
      </w:r>
      <w:bookmarkEnd w:id="1"/>
    </w:p>
    <w:p w14:paraId="12C1943B" w14:textId="77777777" w:rsidR="007A4D49" w:rsidRDefault="000B2F90">
      <w:pPr>
        <w:spacing w:line="259" w:lineRule="auto"/>
        <w:jc w:val="left"/>
      </w:pPr>
      <w:fldSimple w:instr=" TOC \c &quot;Ilustración&quot; ">
        <w:r w:rsidR="007A4D49">
          <w:rPr>
            <w:b/>
            <w:bCs/>
            <w:noProof/>
          </w:rPr>
          <w:t>No se encuentran elementos de tabla de ilustraciones.</w:t>
        </w:r>
      </w:fldSimple>
    </w:p>
    <w:p w14:paraId="27605CB3" w14:textId="77777777" w:rsidR="007A4D49" w:rsidRDefault="007A4D49">
      <w:pPr>
        <w:spacing w:line="259" w:lineRule="auto"/>
        <w:jc w:val="left"/>
        <w:rPr>
          <w:rFonts w:ascii="Courier New" w:hAnsi="Courier New"/>
          <w:sz w:val="20"/>
        </w:rPr>
      </w:pPr>
      <w:r>
        <w:br w:type="page"/>
      </w:r>
    </w:p>
    <w:p w14:paraId="732C54FE" w14:textId="6608281B" w:rsidR="00016381" w:rsidRDefault="00016381" w:rsidP="00016381">
      <w:pPr>
        <w:pStyle w:val="Ttulo1"/>
      </w:pPr>
      <w:bookmarkStart w:id="2" w:name="_Toc48426242"/>
      <w:r>
        <w:lastRenderedPageBreak/>
        <w:t>Introducción</w:t>
      </w:r>
    </w:p>
    <w:p w14:paraId="685393F8" w14:textId="77777777" w:rsidR="00911843" w:rsidRDefault="00016381" w:rsidP="006B402B">
      <w:pPr>
        <w:spacing w:line="252" w:lineRule="auto"/>
      </w:pPr>
      <w:r w:rsidRPr="00016381">
        <w:t xml:space="preserve">En esta memoria se </w:t>
      </w:r>
      <w:r w:rsidR="00375FB7" w:rsidRPr="00016381">
        <w:t>desarrollará</w:t>
      </w:r>
      <w:r w:rsidRPr="00016381">
        <w:t xml:space="preserve"> el trabajo realizado en este proyecto, denominado "ArduiCar"</w:t>
      </w:r>
      <w:r w:rsidR="00E25251">
        <w:t xml:space="preserve"> (Arduino Car)</w:t>
      </w:r>
      <w:r w:rsidRPr="00016381">
        <w:t xml:space="preserve">, como parte del </w:t>
      </w:r>
      <w:r w:rsidR="00E25251" w:rsidRPr="00016381">
        <w:t>módulo</w:t>
      </w:r>
      <w:r w:rsidRPr="00016381">
        <w:t xml:space="preserve"> de trabajo de fin de ciclo de </w:t>
      </w:r>
      <w:r w:rsidR="00E25251" w:rsidRPr="00016381">
        <w:t>Administración</w:t>
      </w:r>
      <w:r w:rsidRPr="00016381">
        <w:t xml:space="preserve"> de Sistemas </w:t>
      </w:r>
      <w:r w:rsidR="00E25251" w:rsidRPr="00016381">
        <w:t>Informáticos</w:t>
      </w:r>
      <w:r w:rsidRPr="00016381">
        <w:t xml:space="preserve"> en Red.</w:t>
      </w:r>
    </w:p>
    <w:p w14:paraId="5DBAEB00" w14:textId="39112D3F" w:rsidR="00AD244A" w:rsidRDefault="00911843" w:rsidP="006B402B">
      <w:pPr>
        <w:spacing w:line="252" w:lineRule="auto"/>
      </w:pPr>
      <w:r>
        <w:t xml:space="preserve">La finalidad </w:t>
      </w:r>
      <w:r w:rsidR="002639CD">
        <w:t>que</w:t>
      </w:r>
      <w:r>
        <w:t xml:space="preserve"> tiene este </w:t>
      </w:r>
      <w:r w:rsidR="002639CD">
        <w:t>proyecto</w:t>
      </w:r>
      <w:r>
        <w:t xml:space="preserve"> es implementar los conocimientos</w:t>
      </w:r>
      <w:r w:rsidR="002639CD">
        <w:t xml:space="preserve"> y técnicas</w:t>
      </w:r>
      <w:r>
        <w:t xml:space="preserve"> aprendidos </w:t>
      </w:r>
      <w:r w:rsidR="002639CD">
        <w:t>en</w:t>
      </w:r>
      <w:r>
        <w:t xml:space="preserve"> los módulos cursados y aplicarlo</w:t>
      </w:r>
      <w:r w:rsidR="002639CD">
        <w:t>s</w:t>
      </w:r>
      <w:r>
        <w:t xml:space="preserve"> en </w:t>
      </w:r>
      <w:r w:rsidR="002639CD">
        <w:t>un trabajo.</w:t>
      </w:r>
    </w:p>
    <w:p w14:paraId="721002E7" w14:textId="6CDCF2A9" w:rsidR="00B120EA" w:rsidRDefault="00375FB7" w:rsidP="00016381">
      <w:r>
        <w:t xml:space="preserve">En este proyecto se </w:t>
      </w:r>
      <w:r w:rsidR="000701E5">
        <w:t>realizará</w:t>
      </w:r>
      <w:r>
        <w:t xml:space="preserve"> el diseño de una aplicación web que permita el control del automóvil </w:t>
      </w:r>
      <w:r w:rsidR="00205382">
        <w:t>a través de</w:t>
      </w:r>
      <w:r w:rsidR="00B120EA">
        <w:t xml:space="preserve"> ella, por lo que el ámbito de desarrollo estará centrado en </w:t>
      </w:r>
      <w:r w:rsidR="00402B55">
        <w:t>dispositivos pc, aunque también se puede realizar una implementación en dispositivos móviles y smartphones.</w:t>
      </w:r>
    </w:p>
    <w:p w14:paraId="5F977971" w14:textId="28EBBBA8" w:rsidR="00016381" w:rsidRDefault="00402B55" w:rsidP="00016381">
      <w:r>
        <w:t>También se realizará</w:t>
      </w:r>
      <w:r w:rsidR="000F6899">
        <w:t xml:space="preserve"> la configuración de dispositivos de Arduino para crear un sistema </w:t>
      </w:r>
      <w:r w:rsidR="00500F5A">
        <w:t>domótico</w:t>
      </w:r>
      <w:r w:rsidR="000F6899">
        <w:t xml:space="preserve"> en el vehículo</w:t>
      </w:r>
      <w:r w:rsidR="00556425">
        <w:t xml:space="preserve"> para mejorar su calidad</w:t>
      </w:r>
      <w:r w:rsidR="000F6899">
        <w:t xml:space="preserve">, y la codificación del código que permita controlar el coche </w:t>
      </w:r>
      <w:r w:rsidR="00500F5A">
        <w:t>mediante la aplicación web antes citada.</w:t>
      </w:r>
    </w:p>
    <w:p w14:paraId="4773C500" w14:textId="5CF01EED" w:rsidR="00375FB7" w:rsidRDefault="00500F5A" w:rsidP="00500F5A">
      <w:r>
        <w:t xml:space="preserve">Para la implementación física se este proyecto </w:t>
      </w:r>
      <w:r w:rsidR="00375FB7" w:rsidRPr="00375FB7">
        <w:t>se emplea el hardware necesario para construir la estructura del vehículo (chasis, llantas...) y los componentes de hardware de control necesarios (motores, puente H, módulo bluetooth...)</w:t>
      </w:r>
      <w:r w:rsidR="000701E5">
        <w:t xml:space="preserve">, además de los dispositivos de recopilación de datos para la </w:t>
      </w:r>
      <w:r w:rsidR="00414215">
        <w:t>domótica</w:t>
      </w:r>
      <w:r w:rsidR="000701E5">
        <w:t xml:space="preserve"> (sensores de temperatura, proximidad, sonido, etc.)</w:t>
      </w:r>
      <w:r w:rsidR="0059153B">
        <w:t xml:space="preserve"> y los de conexión de los periféricos (placa</w:t>
      </w:r>
      <w:r w:rsidR="00A30D99">
        <w:t>s</w:t>
      </w:r>
      <w:r w:rsidR="0059153B">
        <w:t xml:space="preserve"> Arduino)</w:t>
      </w:r>
      <w:r w:rsidR="000701E5">
        <w:t>.</w:t>
      </w:r>
    </w:p>
    <w:p w14:paraId="24370782" w14:textId="55D1B1F1" w:rsidR="00A30D99" w:rsidRDefault="00A30D99" w:rsidP="00147701">
      <w:pPr>
        <w:pStyle w:val="Ttulo2"/>
      </w:pPr>
      <w:r>
        <w:t>Objetivos del proyecto</w:t>
      </w:r>
    </w:p>
    <w:p w14:paraId="777D6DD7" w14:textId="61FF8FA8" w:rsidR="00414215" w:rsidRDefault="00414215" w:rsidP="00A30D99">
      <w:pPr>
        <w:ind w:left="284"/>
      </w:pPr>
      <w:r>
        <w:t xml:space="preserve">Los objetivos propuestos para este proyecto son controlar el coche a través de </w:t>
      </w:r>
      <w:r w:rsidR="00D14037">
        <w:t xml:space="preserve">una aplicación web para el manejo de este mediante ordenadores con tecnología bluetooth, crear la aplicación </w:t>
      </w:r>
      <w:r w:rsidR="008A1D67">
        <w:t xml:space="preserve">web en la que se pueda registrar usuarios para controlar el vehículo y domótica, y crear un sistema domótico para el vehículo para </w:t>
      </w:r>
      <w:r w:rsidR="009B0452">
        <w:t>recopilar datos mientras de maneja el coche y que puedan mejorar la calidad de conducción.</w:t>
      </w:r>
    </w:p>
    <w:p w14:paraId="3A714A3A" w14:textId="76E6ADB7" w:rsidR="00016381" w:rsidRDefault="00D466D9" w:rsidP="00147701">
      <w:pPr>
        <w:pStyle w:val="Ttulo2"/>
      </w:pPr>
      <w:r>
        <w:t>Distribución del tiempo invertido</w:t>
      </w:r>
    </w:p>
    <w:p w14:paraId="0AA32BE9" w14:textId="2E2EA8D3" w:rsidR="00D466D9" w:rsidRDefault="008C7736" w:rsidP="00D466D9">
      <w:pPr>
        <w:ind w:left="284"/>
      </w:pPr>
      <w:r>
        <w:t>Durante los meses disponibles para la realización del proyecto se ha utilizado la metodología por objetivos</w:t>
      </w:r>
      <w:r w:rsidR="002E1C4C">
        <w:t xml:space="preserve">, la cual se basa en establecer unos objetivos de progreso los cuales se realizarán para una fecha concreta. </w:t>
      </w:r>
    </w:p>
    <w:p w14:paraId="20102521" w14:textId="59CA3083" w:rsidR="002E1C4C" w:rsidRDefault="002639CD" w:rsidP="00D466D9">
      <w:pPr>
        <w:ind w:left="284"/>
      </w:pPr>
      <w:r>
        <w:rPr>
          <w:noProof/>
        </w:rPr>
        <mc:AlternateContent>
          <mc:Choice Requires="wpg">
            <w:drawing>
              <wp:anchor distT="0" distB="0" distL="114300" distR="114300" simplePos="0" relativeHeight="251696128" behindDoc="0" locked="0" layoutInCell="1" allowOverlap="1" wp14:anchorId="022BDFD6" wp14:editId="642D5C29">
                <wp:simplePos x="0" y="0"/>
                <wp:positionH relativeFrom="column">
                  <wp:posOffset>499110</wp:posOffset>
                </wp:positionH>
                <wp:positionV relativeFrom="paragraph">
                  <wp:posOffset>666750</wp:posOffset>
                </wp:positionV>
                <wp:extent cx="5456555" cy="2647950"/>
                <wp:effectExtent l="0" t="19050" r="10795" b="0"/>
                <wp:wrapTopAndBottom/>
                <wp:docPr id="6" name="Grupo 6"/>
                <wp:cNvGraphicFramePr/>
                <a:graphic xmlns:a="http://schemas.openxmlformats.org/drawingml/2006/main">
                  <a:graphicData uri="http://schemas.microsoft.com/office/word/2010/wordprocessingGroup">
                    <wpg:wgp>
                      <wpg:cNvGrpSpPr/>
                      <wpg:grpSpPr>
                        <a:xfrm>
                          <a:off x="0" y="0"/>
                          <a:ext cx="5456555" cy="2647950"/>
                          <a:chOff x="-57150" y="0"/>
                          <a:chExt cx="5456555" cy="2739390"/>
                        </a:xfrm>
                      </wpg:grpSpPr>
                      <pic:pic xmlns:pic="http://schemas.openxmlformats.org/drawingml/2006/picture">
                        <pic:nvPicPr>
                          <pic:cNvPr id="4" name="Imagen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99405" cy="2305050"/>
                          </a:xfrm>
                          <a:prstGeom prst="rect">
                            <a:avLst/>
                          </a:prstGeom>
                          <a:ln w="12700">
                            <a:solidFill>
                              <a:schemeClr val="accent3"/>
                            </a:solidFill>
                          </a:ln>
                        </pic:spPr>
                      </pic:pic>
                      <wps:wsp>
                        <wps:cNvPr id="5" name="Cuadro de texto 5"/>
                        <wps:cNvSpPr txBox="1"/>
                        <wps:spPr>
                          <a:xfrm>
                            <a:off x="-57150" y="2419350"/>
                            <a:ext cx="5399405" cy="320040"/>
                          </a:xfrm>
                          <a:prstGeom prst="rect">
                            <a:avLst/>
                          </a:prstGeom>
                          <a:solidFill>
                            <a:prstClr val="white"/>
                          </a:solidFill>
                          <a:ln>
                            <a:noFill/>
                          </a:ln>
                        </wps:spPr>
                        <wps:txbx>
                          <w:txbxContent>
                            <w:p w14:paraId="0C7B5476" w14:textId="385B2F03" w:rsidR="000F1F92" w:rsidRPr="003C7E8F" w:rsidRDefault="000F1F92" w:rsidP="000F1F92">
                              <w:pPr>
                                <w:pStyle w:val="Descripcin"/>
                                <w:rPr>
                                  <w:noProof/>
                                </w:rPr>
                              </w:pPr>
                              <w:r>
                                <w:t xml:space="preserve">Ilustración </w:t>
                              </w:r>
                              <w:fldSimple w:instr=" SEQ Ilustración \* ARABIC ">
                                <w:r w:rsidR="0068083B">
                                  <w:rPr>
                                    <w:noProof/>
                                  </w:rPr>
                                  <w:t>2</w:t>
                                </w:r>
                              </w:fldSimple>
                              <w:r>
                                <w:t>: Vista general de Jira Sof</w:t>
                              </w:r>
                              <w:r w:rsidR="0068083B">
                                <w:t>t</w:t>
                              </w:r>
                              <w:r>
                                <w: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2BDFD6" id="Grupo 6" o:spid="_x0000_s1026" style="position:absolute;left:0;text-align:left;margin-left:39.3pt;margin-top:52.5pt;width:429.65pt;height:208.5pt;z-index:251696128;mso-width-relative:margin;mso-height-relative:margin" coordorigin="-571" coordsize="54565,27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53994;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" stroked="t" strokecolor="#a5a5a5 [3206]" strokeweight="1pt">
                  <v:imagedata r:id="rId10" o:title=""/>
                  <v:path arrowok="t"/>
                </v:shape>
                <v:shapetype id="_x0000_t202" coordsize="21600,21600" o:spt="202" path="m,l,21600r21600,l21600,xe">
                  <v:stroke joinstyle="miter"/>
                  <v:path gradientshapeok="t" o:connecttype="rect"/>
                </v:shapetype>
                <v:shape id="Cuadro de texto 5" o:spid="_x0000_s1028" type="#_x0000_t202" style="position:absolute;left:-571;top:24193;width:5399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C7B5476" w14:textId="385B2F03" w:rsidR="000F1F92" w:rsidRPr="003C7E8F" w:rsidRDefault="000F1F92" w:rsidP="000F1F92">
                        <w:pPr>
                          <w:pStyle w:val="Descripcin"/>
                          <w:rPr>
                            <w:noProof/>
                          </w:rPr>
                        </w:pPr>
                        <w:r>
                          <w:t xml:space="preserve">Ilustración </w:t>
                        </w:r>
                        <w:fldSimple w:instr=" SEQ Ilustración \* ARABIC ">
                          <w:r w:rsidR="0068083B">
                            <w:rPr>
                              <w:noProof/>
                            </w:rPr>
                            <w:t>2</w:t>
                          </w:r>
                        </w:fldSimple>
                        <w:r>
                          <w:t>: Vista general de Jira Sof</w:t>
                        </w:r>
                        <w:r w:rsidR="0068083B">
                          <w:t>t</w:t>
                        </w:r>
                        <w:r>
                          <w:t>ware</w:t>
                        </w:r>
                      </w:p>
                    </w:txbxContent>
                  </v:textbox>
                </v:shape>
                <w10:wrap type="topAndBottom"/>
              </v:group>
            </w:pict>
          </mc:Fallback>
        </mc:AlternateContent>
      </w:r>
      <w:r w:rsidR="002E1C4C">
        <w:t xml:space="preserve">Como herramienta de apoyo se ha utilizado </w:t>
      </w:r>
      <w:hyperlink r:id="rId11" w:history="1">
        <w:r w:rsidR="002E1C4C" w:rsidRPr="004E6CB6">
          <w:rPr>
            <w:rStyle w:val="Hipervnculo"/>
            <w:i/>
            <w:iCs/>
            <w:color w:val="000000" w:themeColor="text1"/>
            <w:u w:val="none"/>
          </w:rPr>
          <w:t>Jira</w:t>
        </w:r>
        <w:r w:rsidR="00FF7810" w:rsidRPr="004E6CB6">
          <w:rPr>
            <w:rStyle w:val="Hipervnculo"/>
            <w:i/>
            <w:iCs/>
            <w:color w:val="000000" w:themeColor="text1"/>
            <w:u w:val="none"/>
          </w:rPr>
          <w:t xml:space="preserve"> Software</w:t>
        </w:r>
      </w:hyperlink>
      <w:r w:rsidR="00F4338A">
        <w:t>, la cual fue desarrollada por la empresa Atlassian, con el objetivo de administrar las tareas de un proyecto, hacer seguimiento de los errores e incidencias que surgen y realizar la gestión operativa del proyecto.</w:t>
      </w:r>
    </w:p>
    <w:p w14:paraId="111E0FE1" w14:textId="23E66C01" w:rsidR="0048094F" w:rsidRDefault="0048094F" w:rsidP="00D466D9">
      <w:pPr>
        <w:ind w:left="284"/>
      </w:pPr>
    </w:p>
    <w:p w14:paraId="67789260" w14:textId="6FBB63CA" w:rsidR="00F4338A" w:rsidRDefault="00147701" w:rsidP="00147701">
      <w:pPr>
        <w:pStyle w:val="Ttulo2"/>
      </w:pPr>
      <w:r>
        <w:rPr>
          <w:noProof/>
        </w:rPr>
        <mc:AlternateContent>
          <mc:Choice Requires="wpg">
            <w:drawing>
              <wp:anchor distT="0" distB="0" distL="114300" distR="114300" simplePos="0" relativeHeight="251699200" behindDoc="0" locked="0" layoutInCell="1" allowOverlap="1" wp14:anchorId="17C8ECCC" wp14:editId="4020F0CB">
                <wp:simplePos x="0" y="0"/>
                <wp:positionH relativeFrom="column">
                  <wp:posOffset>454025</wp:posOffset>
                </wp:positionH>
                <wp:positionV relativeFrom="paragraph">
                  <wp:posOffset>19050</wp:posOffset>
                </wp:positionV>
                <wp:extent cx="5551805" cy="3168015"/>
                <wp:effectExtent l="0" t="19050" r="10795" b="0"/>
                <wp:wrapTopAndBottom/>
                <wp:docPr id="3" name="Grupo 3"/>
                <wp:cNvGraphicFramePr/>
                <a:graphic xmlns:a="http://schemas.openxmlformats.org/drawingml/2006/main">
                  <a:graphicData uri="http://schemas.microsoft.com/office/word/2010/wordprocessingGroup">
                    <wpg:wgp>
                      <wpg:cNvGrpSpPr/>
                      <wpg:grpSpPr>
                        <a:xfrm>
                          <a:off x="0" y="0"/>
                          <a:ext cx="5551805" cy="3168015"/>
                          <a:chOff x="0" y="0"/>
                          <a:chExt cx="5551805" cy="3168015"/>
                        </a:xfrm>
                      </wpg:grpSpPr>
                      <pic:pic xmlns:pic="http://schemas.openxmlformats.org/drawingml/2006/picture">
                        <pic:nvPicPr>
                          <pic:cNvPr id="1" name="Imagen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52400" y="0"/>
                            <a:ext cx="5399405" cy="2721610"/>
                          </a:xfrm>
                          <a:prstGeom prst="rect">
                            <a:avLst/>
                          </a:prstGeom>
                          <a:ln w="12700">
                            <a:solidFill>
                              <a:schemeClr val="accent3"/>
                            </a:solidFill>
                          </a:ln>
                        </pic:spPr>
                      </pic:pic>
                      <wps:wsp>
                        <wps:cNvPr id="10" name="Cuadro de texto 10"/>
                        <wps:cNvSpPr txBox="1"/>
                        <wps:spPr>
                          <a:xfrm>
                            <a:off x="0" y="2847975"/>
                            <a:ext cx="5399405" cy="320040"/>
                          </a:xfrm>
                          <a:prstGeom prst="rect">
                            <a:avLst/>
                          </a:prstGeom>
                          <a:solidFill>
                            <a:prstClr val="white"/>
                          </a:solidFill>
                          <a:ln>
                            <a:noFill/>
                          </a:ln>
                        </wps:spPr>
                        <wps:txbx>
                          <w:txbxContent>
                            <w:p w14:paraId="107AA993" w14:textId="2D395E8E" w:rsidR="0068083B" w:rsidRPr="00A56785" w:rsidRDefault="0068083B" w:rsidP="0068083B">
                              <w:pPr>
                                <w:pStyle w:val="Descripcin"/>
                              </w:pPr>
                              <w:r>
                                <w:t xml:space="preserve">Ilustración </w:t>
                              </w:r>
                              <w:fldSimple w:instr=" SEQ Ilustración \* ARABIC ">
                                <w:r>
                                  <w:rPr>
                                    <w:noProof/>
                                  </w:rPr>
                                  <w:t>1</w:t>
                                </w:r>
                              </w:fldSimple>
                              <w:r w:rsidR="00FF7810">
                                <w:t>: Lista de tareas en Jira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C8ECCC" id="Grupo 3" o:spid="_x0000_s1029" style="position:absolute;left:0;text-align:left;margin-left:35.75pt;margin-top:1.5pt;width:437.15pt;height:249.45pt;z-index:251699200;mso-height-relative:margin" coordsize="55518,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">
                <v:shape id="Imagen 1" o:spid="_x0000_s1030" type="#_x0000_t75" style="position:absolute;left:1524;width:5399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" stroked="t" strokecolor="#a5a5a5 [3206]" strokeweight="1pt">
                  <v:imagedata r:id="rId13" o:title=""/>
                  <v:path arrowok="t"/>
                </v:shape>
                <v:shape id="Cuadro de texto 10" o:spid="_x0000_s1031" type="#_x0000_t202" style="position:absolute;top:28479;width:5399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07AA993" w14:textId="2D395E8E" w:rsidR="0068083B" w:rsidRPr="00A56785" w:rsidRDefault="0068083B" w:rsidP="0068083B">
                        <w:pPr>
                          <w:pStyle w:val="Descripcin"/>
                        </w:pPr>
                        <w:r>
                          <w:t xml:space="preserve">Ilustración </w:t>
                        </w:r>
                        <w:fldSimple w:instr=" SEQ Ilustración \* ARABIC ">
                          <w:r>
                            <w:rPr>
                              <w:noProof/>
                            </w:rPr>
                            <w:t>1</w:t>
                          </w:r>
                        </w:fldSimple>
                        <w:r w:rsidR="00FF7810">
                          <w:t>: Lista de tareas en Jira Software</w:t>
                        </w:r>
                      </w:p>
                    </w:txbxContent>
                  </v:textbox>
                </v:shape>
                <w10:wrap type="topAndBottom"/>
              </v:group>
            </w:pict>
          </mc:Fallback>
        </mc:AlternateContent>
      </w:r>
      <w:r w:rsidR="004E6CB6">
        <w:t>Costes de realización</w:t>
      </w:r>
    </w:p>
    <w:p w14:paraId="1A381490" w14:textId="1EBD75DD" w:rsidR="004E6CB6" w:rsidRDefault="004E6CB6" w:rsidP="004E6CB6">
      <w:pPr>
        <w:ind w:left="284"/>
      </w:pPr>
      <w:r>
        <w:t>Coche</w:t>
      </w:r>
    </w:p>
    <w:p w14:paraId="54AEA242" w14:textId="4883E809" w:rsidR="004E6CB6" w:rsidRDefault="004E6CB6" w:rsidP="004E6CB6">
      <w:pPr>
        <w:ind w:left="284"/>
      </w:pPr>
      <w:r>
        <w:t xml:space="preserve">Kit Arduino </w:t>
      </w:r>
    </w:p>
    <w:p w14:paraId="07697F02" w14:textId="77D7792A" w:rsidR="004E6CB6" w:rsidRDefault="004E6CB6" w:rsidP="004E6CB6">
      <w:pPr>
        <w:ind w:left="284"/>
      </w:pPr>
      <w:r>
        <w:t>Sensores proximidad</w:t>
      </w:r>
    </w:p>
    <w:p w14:paraId="20502616" w14:textId="57735ECA" w:rsidR="004E6CB6" w:rsidRDefault="004E6CB6" w:rsidP="004E6CB6">
      <w:pPr>
        <w:ind w:left="284"/>
      </w:pPr>
      <w:r>
        <w:t>Sensor temperatura</w:t>
      </w:r>
    </w:p>
    <w:p w14:paraId="00084D05" w14:textId="77777777" w:rsidR="004E6CB6" w:rsidRPr="004E6CB6" w:rsidRDefault="004E6CB6" w:rsidP="004E6CB6">
      <w:pPr>
        <w:ind w:left="284"/>
      </w:pPr>
    </w:p>
    <w:p w14:paraId="082CDA9F" w14:textId="1340FBF1" w:rsidR="00147701" w:rsidRDefault="00147701">
      <w:pPr>
        <w:spacing w:line="259" w:lineRule="auto"/>
        <w:jc w:val="left"/>
      </w:pPr>
      <w:r>
        <w:br w:type="page"/>
      </w:r>
    </w:p>
    <w:p w14:paraId="402C07D0" w14:textId="3A13A3F3" w:rsidR="00147701" w:rsidRDefault="004C02B8" w:rsidP="004C02B8">
      <w:pPr>
        <w:pStyle w:val="Ttulo1"/>
      </w:pPr>
      <w:r>
        <w:lastRenderedPageBreak/>
        <w:t>Servicios utilizados</w:t>
      </w:r>
    </w:p>
    <w:p w14:paraId="1E85749A" w14:textId="63AA170E" w:rsidR="004C02B8" w:rsidRDefault="001F461B" w:rsidP="001F461B">
      <w:pPr>
        <w:pStyle w:val="Ttulo2"/>
      </w:pPr>
      <w:r>
        <w:t>Xampp</w:t>
      </w:r>
    </w:p>
    <w:p w14:paraId="0F43629C" w14:textId="154181BB" w:rsidR="001F461B" w:rsidRDefault="009A3364" w:rsidP="00E66E8B">
      <w:pPr>
        <w:ind w:left="567"/>
      </w:pPr>
      <w:r>
        <w:t>Se trata de una herramienta</w:t>
      </w:r>
      <w:r w:rsidR="00217746">
        <w:t xml:space="preserve"> basada en software libre</w:t>
      </w:r>
      <w:r>
        <w:t xml:space="preserve"> utilizada</w:t>
      </w:r>
      <w:r w:rsidR="00044110">
        <w:t>, tanto en dispositivos con distribución Windows, Linux o Mac,</w:t>
      </w:r>
      <w:r>
        <w:t xml:space="preserve"> para el desarrollo web la cual sirve para probar los códigos de las aplicaciones web creadas sin la necesidad de disponer de los servicios</w:t>
      </w:r>
      <w:r w:rsidR="00044110">
        <w:t xml:space="preserve"> utilizados de forma local ni de una conexión a internet.</w:t>
      </w:r>
    </w:p>
    <w:p w14:paraId="21224872" w14:textId="075F4BC6" w:rsidR="00DC1D1E" w:rsidRDefault="00437F91" w:rsidP="00E66E8B">
      <w:pPr>
        <w:ind w:left="567"/>
      </w:pPr>
      <w:r>
        <w:t>Entre los servicios que ofrece esta herramienta se encuentran:</w:t>
      </w:r>
    </w:p>
    <w:p w14:paraId="297E17A2" w14:textId="77777777" w:rsidR="00DC1D1E" w:rsidRDefault="00DC1D1E" w:rsidP="00E66E8B">
      <w:pPr>
        <w:pStyle w:val="Prrafodelista"/>
        <w:numPr>
          <w:ilvl w:val="0"/>
          <w:numId w:val="4"/>
        </w:numPr>
        <w:ind w:left="1134"/>
      </w:pPr>
      <w:r>
        <w:t>Apache: el servidor web de código abierto es la aplicación usado globalmente para la entrega de contenidos web. Las aplicaciones del servidor son ofrecidas como software libre por la Apache Software Foundation.</w:t>
      </w:r>
    </w:p>
    <w:p w14:paraId="655D61EA" w14:textId="77777777" w:rsidR="00DC1D1E" w:rsidRDefault="00DC1D1E" w:rsidP="00E66E8B">
      <w:pPr>
        <w:pStyle w:val="Prrafodelista"/>
        <w:numPr>
          <w:ilvl w:val="0"/>
          <w:numId w:val="4"/>
        </w:numPr>
        <w:ind w:left="1134"/>
      </w:pPr>
      <w:r>
        <w:t>MySQL/MariaDB: XAMPP cuenta con uno de los sistemas relacionales de gestión de bases de datos más populares del mundo. En combinación con el servidor web Apache y el lenguaje PHP, MySQL sirve para el almacenamiento de datos para servicios web. En las versiones actuales de XAMPP esta base de datos se ha sustituido por MariaDB.</w:t>
      </w:r>
    </w:p>
    <w:p w14:paraId="4A823376" w14:textId="77777777" w:rsidR="00DC1D1E" w:rsidRDefault="00DC1D1E" w:rsidP="00E66E8B">
      <w:pPr>
        <w:pStyle w:val="Prrafodelista"/>
        <w:numPr>
          <w:ilvl w:val="0"/>
          <w:numId w:val="4"/>
        </w:numPr>
        <w:ind w:left="1134"/>
      </w:pPr>
      <w:r>
        <w:t>PHP: es un lenguaje de programación de código de lado del servidor que permite crear páginas web o aplicaciones dinámicas. Es independiente de plataforma y soporta varios sistemas de bases de datos.</w:t>
      </w:r>
    </w:p>
    <w:p w14:paraId="7FFD0D74" w14:textId="77777777" w:rsidR="00DC1D1E" w:rsidRDefault="00DC1D1E" w:rsidP="00E66E8B">
      <w:pPr>
        <w:pStyle w:val="Prrafodelista"/>
        <w:numPr>
          <w:ilvl w:val="0"/>
          <w:numId w:val="4"/>
        </w:numPr>
        <w:ind w:left="1134"/>
      </w:pPr>
      <w:r>
        <w:t>Perl: este lenguaje de programación se usa en la administración del sistema, en el desarrollo web y en la programación de red. También permite programar aplicaciones web dinámicas.</w:t>
      </w:r>
    </w:p>
    <w:p w14:paraId="08750177" w14:textId="3354D8E5" w:rsidR="00D46D70" w:rsidRDefault="00D46D70" w:rsidP="00D46D70">
      <w:pPr>
        <w:ind w:left="567"/>
      </w:pPr>
      <w:r w:rsidRPr="00D46D70">
        <w:rPr>
          <w:noProof/>
        </w:rPr>
        <w:drawing>
          <wp:anchor distT="0" distB="0" distL="114300" distR="114300" simplePos="0" relativeHeight="251703296" behindDoc="0" locked="0" layoutInCell="1" allowOverlap="1" wp14:anchorId="789CA332" wp14:editId="69462FEE">
            <wp:simplePos x="0" y="0"/>
            <wp:positionH relativeFrom="column">
              <wp:posOffset>2004060</wp:posOffset>
            </wp:positionH>
            <wp:positionV relativeFrom="paragraph">
              <wp:posOffset>800735</wp:posOffset>
            </wp:positionV>
            <wp:extent cx="2438400" cy="2438400"/>
            <wp:effectExtent l="0" t="0" r="0" b="0"/>
            <wp:wrapTopAndBottom/>
            <wp:docPr id="11" name="Imagen 11" descr="Cómo instalar XAMPP eAccelerator en un Mac - Expertos de Compu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ómo instalar XAMPP eAccelerator en un Mac - Expertos de Computado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r w:rsidR="00DC1D1E">
        <w:t>Además de estos componentes principales, esta distribución gratuita también incluye, según el sistema operativo, otras herramientas como el servidor de correo Mercury, el programa de administración de bases de datos phpMyAdmin, el software de analítica web Webalizer, OpenSSL, Apache Tomcat y los servidores FTP FileZilla o ProFTPd.</w:t>
      </w:r>
    </w:p>
    <w:p w14:paraId="1E3B4798" w14:textId="175A0548" w:rsidR="001F461B" w:rsidRPr="00E66E8B" w:rsidRDefault="001F461B" w:rsidP="001F461B">
      <w:pPr>
        <w:pStyle w:val="Ttulo2"/>
      </w:pPr>
      <w:r w:rsidRPr="00E66E8B">
        <w:t>Node.js</w:t>
      </w:r>
    </w:p>
    <w:p w14:paraId="01681EAF" w14:textId="4E02C355" w:rsidR="00D46D70" w:rsidRPr="00D46D70" w:rsidRDefault="00D46D70" w:rsidP="00D46D70">
      <w:pPr>
        <w:ind w:left="567"/>
      </w:pPr>
      <w:r w:rsidRPr="00D46D70">
        <w:rPr>
          <w:b/>
          <w:bCs/>
        </w:rPr>
        <w:t>Node.js</w:t>
      </w:r>
      <w:r w:rsidRPr="00D46D70">
        <w:t> es un entorno de tiempo de ejecución</w:t>
      </w:r>
      <w:r w:rsidR="00BC7054">
        <w:t xml:space="preserve"> </w:t>
      </w:r>
      <w:r w:rsidR="00BC7054" w:rsidRPr="00D46D70">
        <w:t>en tiempo real</w:t>
      </w:r>
      <w:r w:rsidRPr="00D46D70">
        <w:t xml:space="preserve"> de JavaScript</w:t>
      </w:r>
      <w:r w:rsidR="00D51A52">
        <w:t xml:space="preserve">, creado </w:t>
      </w:r>
      <w:r w:rsidRPr="00D46D70">
        <w:t>por los </w:t>
      </w:r>
      <w:r w:rsidRPr="00D46D70">
        <w:rPr>
          <w:b/>
          <w:bCs/>
        </w:rPr>
        <w:t>desarrolladores originales de JavaScript</w:t>
      </w:r>
      <w:r w:rsidR="00D51A52">
        <w:rPr>
          <w:b/>
          <w:bCs/>
        </w:rPr>
        <w:t xml:space="preserve">, </w:t>
      </w:r>
      <w:r w:rsidR="00D51A52">
        <w:t xml:space="preserve">transformando algo </w:t>
      </w:r>
      <w:r w:rsidRPr="00D46D70">
        <w:t>que solo podía ejecutarse en el navegador en algo que se podría ejecutar en los ordenadores como si</w:t>
      </w:r>
      <w:r w:rsidR="00D51A52">
        <w:t xml:space="preserve"> fuesen</w:t>
      </w:r>
      <w:r w:rsidRPr="00D46D70">
        <w:t xml:space="preserve"> aplicaciones independientes</w:t>
      </w:r>
      <w:r w:rsidR="00D51A52">
        <w:t xml:space="preserve"> y permitiendo hacer cosas</w:t>
      </w:r>
      <w:r w:rsidR="00610063">
        <w:t xml:space="preserve"> que solo tenían </w:t>
      </w:r>
      <w:r w:rsidRPr="00D46D70">
        <w:t>la capacidad de hacer otros lenguajes de secuencia de comandos como Python. </w:t>
      </w:r>
    </w:p>
    <w:p w14:paraId="156B0E00" w14:textId="77777777" w:rsidR="009176E8" w:rsidRDefault="00D46D70" w:rsidP="009176E8">
      <w:pPr>
        <w:ind w:left="567"/>
      </w:pPr>
      <w:r w:rsidRPr="00D46D70">
        <w:rPr>
          <w:b/>
          <w:bCs/>
        </w:rPr>
        <w:lastRenderedPageBreak/>
        <w:t>Node.js</w:t>
      </w:r>
      <w:r w:rsidRPr="00D46D70">
        <w:t> utiliza un</w:t>
      </w:r>
      <w:r w:rsidRPr="00D46D70">
        <w:rPr>
          <w:b/>
          <w:bCs/>
        </w:rPr>
        <w:t> modelo de entrada y salida sin bloqueo </w:t>
      </w:r>
      <w:r w:rsidRPr="00D46D70">
        <w:t>controlado por eventos que lo hace ligero y eficiente</w:t>
      </w:r>
      <w:r w:rsidR="009176E8">
        <w:t xml:space="preserve"> con la finalidad principal de no se centra </w:t>
      </w:r>
      <w:r w:rsidRPr="00D46D70">
        <w:t>en operaciones intensivas del procesador</w:t>
      </w:r>
      <w:r w:rsidR="009176E8">
        <w:t xml:space="preserve">. </w:t>
      </w:r>
    </w:p>
    <w:p w14:paraId="69780BB6" w14:textId="341E9C9D" w:rsidR="00D46D70" w:rsidRPr="00D46D70" w:rsidRDefault="00D46D70" w:rsidP="009176E8">
      <w:pPr>
        <w:ind w:left="567"/>
      </w:pPr>
      <w:r w:rsidRPr="00D46D70">
        <w:t>Donde Node.js realmente brilla es en la </w:t>
      </w:r>
      <w:r w:rsidRPr="00D46D70">
        <w:rPr>
          <w:b/>
          <w:bCs/>
        </w:rPr>
        <w:t>creación de aplicaciones de red rápidas,</w:t>
      </w:r>
      <w:r w:rsidRPr="00D46D70">
        <w:t> ya que es capaz de manejar una gran cantidad de conexiones simultáneas con un alto nivel de rendimiento, lo que equivale a una </w:t>
      </w:r>
      <w:r w:rsidRPr="00D46D70">
        <w:rPr>
          <w:b/>
          <w:bCs/>
        </w:rPr>
        <w:t>alta escalabilidad.</w:t>
      </w:r>
    </w:p>
    <w:p w14:paraId="41CDB0CD" w14:textId="77777777" w:rsidR="004442CA" w:rsidRDefault="00591400" w:rsidP="004442CA">
      <w:pPr>
        <w:ind w:left="567"/>
      </w:pPr>
      <w:r>
        <w:t xml:space="preserve">A diferencia de las técnicas tradicionales de los servicios web en los que cada </w:t>
      </w:r>
      <w:r w:rsidR="00FD11BF">
        <w:t>conexión</w:t>
      </w:r>
      <w:r w:rsidR="00D46D70" w:rsidRPr="00D46D70">
        <w:t xml:space="preserve"> genera un nuevo subproceso, ocupando la RAM del sistema y regularmente maximizando la cantidad de RAM disponible, </w:t>
      </w:r>
      <w:r w:rsidR="00D46D70" w:rsidRPr="00D46D70">
        <w:rPr>
          <w:b/>
          <w:bCs/>
        </w:rPr>
        <w:t>Node.js opera en un solo subproceso,</w:t>
      </w:r>
      <w:r w:rsidR="00D46D70" w:rsidRPr="00D46D70">
        <w:t xml:space="preserve"> utilizando el modelo entrada y </w:t>
      </w:r>
      <w:r>
        <w:t>sali</w:t>
      </w:r>
      <w:r w:rsidR="00D46D70" w:rsidRPr="00D46D70">
        <w:t>da sin bloqueo, lo que le permite soportar decenas de miles de conexiones al mismo tiempo mantenidas en el bucle de eventos.</w:t>
      </w:r>
    </w:p>
    <w:p w14:paraId="072478C9" w14:textId="1055ACAA" w:rsidR="00D46D70" w:rsidRPr="00D46D70" w:rsidRDefault="00D46D70" w:rsidP="004442CA">
      <w:pPr>
        <w:ind w:left="567"/>
      </w:pPr>
      <w:r w:rsidRPr="00D46D70">
        <w:t>Cuando hay una nueva solicitud se genera un tipo de evento. El servidor empieza a procesarlo y, cuando hay una operación de bloqueo de entrada y salida, no espera hasta que se complete y en su lugar crea una función de devolución de llamada. El servidor comienza en el acto a procesar otro evento (tal vez otra solicitud) y cuando finaliza la operación de entrada y salida, continuará trabajando en la solicitud ejecutando la devolución de llamada tan pronto como tenga tiempo. </w:t>
      </w:r>
    </w:p>
    <w:p w14:paraId="1D3A71FE" w14:textId="77777777" w:rsidR="00D46D70" w:rsidRPr="00D46D70" w:rsidRDefault="00D46D70" w:rsidP="00D46D70">
      <w:pPr>
        <w:ind w:left="567"/>
      </w:pPr>
      <w:r w:rsidRPr="00D46D70">
        <w:t>Por lo tanto, el servidor </w:t>
      </w:r>
      <w:r w:rsidRPr="00D46D70">
        <w:rPr>
          <w:b/>
          <w:bCs/>
        </w:rPr>
        <w:t>nunca necesita crear más subprocesos</w:t>
      </w:r>
      <w:r w:rsidRPr="00D46D70">
        <w:t> o cambiar entre subprocesos, lo que significa que </w:t>
      </w:r>
      <w:r w:rsidRPr="00D46D70">
        <w:rPr>
          <w:b/>
          <w:bCs/>
        </w:rPr>
        <w:t>tiene muy poca sobrecarga.  </w:t>
      </w:r>
    </w:p>
    <w:p w14:paraId="73895AEB" w14:textId="29571DE9" w:rsidR="001F461B" w:rsidRPr="004442CA" w:rsidRDefault="00D46D70" w:rsidP="004442CA">
      <w:pPr>
        <w:ind w:left="567"/>
      </w:pPr>
      <w:r w:rsidRPr="00D46D70">
        <w:t>Hay que mencionar que en el nivel más bajo de codificación (código C++), encontramos varios subprocesos en Node.js: hay un grupo de eventos de entrada y salida cuyo trabajo es recibir las interrupciones de los propios eventos de entrada y salida y poner los eventos correspondientes en la cola para ser procesados por el hilo principal evitando así la posible interrupción del mismo. </w:t>
      </w:r>
    </w:p>
    <w:p w14:paraId="13B69FF0" w14:textId="229300F7" w:rsidR="001F461B" w:rsidRPr="00E66E8B" w:rsidRDefault="001F461B" w:rsidP="001F461B">
      <w:pPr>
        <w:pStyle w:val="Ttulo2"/>
      </w:pPr>
      <w:r w:rsidRPr="00E66E8B">
        <w:t>Arduino</w:t>
      </w:r>
    </w:p>
    <w:p w14:paraId="7C98C49E" w14:textId="7E9219F3" w:rsidR="001F461B" w:rsidRPr="00E66E8B" w:rsidRDefault="001F461B" w:rsidP="001F461B">
      <w:r w:rsidRPr="00E66E8B">
        <w:t>ddd</w:t>
      </w:r>
    </w:p>
    <w:p w14:paraId="70E0F9F5" w14:textId="77777777" w:rsidR="00437F91" w:rsidRDefault="00437F91">
      <w:pPr>
        <w:spacing w:line="259" w:lineRule="auto"/>
        <w:jc w:val="left"/>
        <w:rPr>
          <w:rFonts w:ascii="Arial" w:eastAsiaTheme="majorEastAsia" w:hAnsi="Arial" w:cstheme="majorBidi"/>
          <w:color w:val="05A0B2" w:themeColor="accent2" w:themeTint="BF"/>
          <w:sz w:val="32"/>
          <w:szCs w:val="32"/>
        </w:rPr>
      </w:pPr>
      <w:r>
        <w:br w:type="page"/>
      </w:r>
    </w:p>
    <w:p w14:paraId="53E83870" w14:textId="00C71799" w:rsidR="004C02B8" w:rsidRDefault="004C02B8" w:rsidP="004C02B8">
      <w:pPr>
        <w:pStyle w:val="Ttulo1"/>
      </w:pPr>
      <w:r>
        <w:lastRenderedPageBreak/>
        <w:t>Implementación web</w:t>
      </w:r>
    </w:p>
    <w:p w14:paraId="170A989E" w14:textId="371D1456" w:rsidR="00F831A9" w:rsidRDefault="00437F91" w:rsidP="00F831A9">
      <w:r>
        <w:t xml:space="preserve">En esta parte de la </w:t>
      </w:r>
      <w:r w:rsidR="005A4720">
        <w:t xml:space="preserve">memoria se </w:t>
      </w:r>
      <w:r w:rsidR="00C205C8">
        <w:t>desarrollará</w:t>
      </w:r>
      <w:r w:rsidR="005A4720">
        <w:t xml:space="preserve"> la parte relacionada con la aplicación web</w:t>
      </w:r>
      <w:r w:rsidR="0038486B">
        <w:t>,</w:t>
      </w:r>
      <w:r w:rsidR="005A7548">
        <w:t xml:space="preserve"> y</w:t>
      </w:r>
      <w:r w:rsidR="0038486B">
        <w:t xml:space="preserve"> </w:t>
      </w:r>
      <w:r w:rsidR="005A7548">
        <w:t xml:space="preserve">para ello se ha utilizado, en primera instancia, los servicios Apache y MySQL, ofrecidos por XAMPP, para </w:t>
      </w:r>
      <w:r w:rsidR="00E65E18">
        <w:t>manejar páginas</w:t>
      </w:r>
      <w:r w:rsidR="00CD2A95">
        <w:t xml:space="preserve"> creando un servidor web</w:t>
      </w:r>
      <w:r w:rsidR="005F08DB">
        <w:t>, y</w:t>
      </w:r>
      <w:r w:rsidR="00CD2A95">
        <w:t xml:space="preserve"> para</w:t>
      </w:r>
      <w:r w:rsidR="005F08DB">
        <w:t xml:space="preserve"> </w:t>
      </w:r>
      <w:r w:rsidR="005A7548">
        <w:t xml:space="preserve">crear la base de </w:t>
      </w:r>
      <w:r w:rsidR="00F831A9">
        <w:t>datos</w:t>
      </w:r>
      <w:r w:rsidR="00D275C4">
        <w:t xml:space="preserve"> del proyecto, la cual esta formada por una sola tabla en la que se conforman los tipos de datos de los usuarios</w:t>
      </w:r>
      <w:r w:rsidR="005F08DB">
        <w:t>.</w:t>
      </w:r>
    </w:p>
    <w:p w14:paraId="0A8FBCA2" w14:textId="11081166" w:rsidR="00F831A9" w:rsidRDefault="00F831A9" w:rsidP="00F831A9">
      <w:pPr>
        <w:rPr>
          <w:b/>
          <w:bCs/>
          <w:i/>
          <w:iCs/>
        </w:rPr>
      </w:pPr>
      <w:r>
        <w:tab/>
      </w:r>
      <w:r>
        <w:rPr>
          <w:b/>
          <w:bCs/>
          <w:i/>
          <w:iCs/>
        </w:rPr>
        <w:t>Añadir introducción a esta parte</w:t>
      </w:r>
    </w:p>
    <w:p w14:paraId="7D901DD7" w14:textId="7D6586C6" w:rsidR="005F08DB" w:rsidRPr="00F831A9" w:rsidRDefault="005F08DB" w:rsidP="00F831A9">
      <w:pPr>
        <w:rPr>
          <w:b/>
          <w:bCs/>
          <w:i/>
          <w:iCs/>
        </w:rPr>
      </w:pPr>
      <w:r>
        <w:rPr>
          <w:b/>
          <w:bCs/>
          <w:i/>
          <w:iCs/>
        </w:rPr>
        <w:tab/>
        <w:t>Añadir imagen de la base de datos</w:t>
      </w:r>
    </w:p>
    <w:p w14:paraId="62FD7FCF" w14:textId="72799042" w:rsidR="007D158C" w:rsidRDefault="00CD2A95" w:rsidP="005806BA">
      <w:r>
        <w:t xml:space="preserve">Tras iniciar el servidor web </w:t>
      </w:r>
      <w:r w:rsidR="005806BA">
        <w:t>en el navegador, se accede a la página de inicio en donde se solicita al cliente sus credenciales de acceso para manejar el vehículo, pero pueden darse tres situaciones:</w:t>
      </w:r>
    </w:p>
    <w:p w14:paraId="6A403F65" w14:textId="21A248E7" w:rsidR="00BF7778" w:rsidRDefault="00E33181" w:rsidP="00194332">
      <w:pPr>
        <w:pStyle w:val="Prrafodelista"/>
      </w:pPr>
      <w:r>
        <w:rPr>
          <w:noProof/>
        </w:rPr>
        <w:drawing>
          <wp:anchor distT="0" distB="0" distL="114300" distR="114300" simplePos="0" relativeHeight="251700224" behindDoc="0" locked="0" layoutInCell="1" allowOverlap="1" wp14:anchorId="201B6E7F" wp14:editId="7E1FE955">
            <wp:simplePos x="0" y="0"/>
            <wp:positionH relativeFrom="column">
              <wp:posOffset>537210</wp:posOffset>
            </wp:positionH>
            <wp:positionV relativeFrom="paragraph">
              <wp:posOffset>975995</wp:posOffset>
            </wp:positionV>
            <wp:extent cx="5399405" cy="2076450"/>
            <wp:effectExtent l="0" t="0" r="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05" t="70234" r="23601" b="1197"/>
                    <a:stretch/>
                  </pic:blipFill>
                  <pic:spPr bwMode="auto">
                    <a:xfrm>
                      <a:off x="0" y="0"/>
                      <a:ext cx="5399405" cy="2076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D158C">
        <w:t xml:space="preserve">El </w:t>
      </w:r>
      <w:r w:rsidR="00757C0A">
        <w:t>cliente</w:t>
      </w:r>
      <w:r w:rsidR="007D158C">
        <w:t xml:space="preserve"> </w:t>
      </w:r>
      <w:r w:rsidR="00786775">
        <w:t xml:space="preserve">dispone de las credenciales solicitadas y las introduce, mientras que por </w:t>
      </w:r>
      <w:r w:rsidR="00BF7778">
        <w:t>“debajo” se accede a la bases de datos donde se comprueba la validez de las credenciales</w:t>
      </w:r>
      <w:r w:rsidR="00786775">
        <w:t>, pudiendo estas credenciales ser correctas y</w:t>
      </w:r>
      <w:r w:rsidR="00BF7778">
        <w:t xml:space="preserve"> ser así redirigido a la página de los controles, o ser incorrectas y se redirigido de vuelta al formulario de inicio.</w:t>
      </w:r>
    </w:p>
    <w:p w14:paraId="7E338DB7" w14:textId="69D389F3" w:rsidR="00BB6D8F" w:rsidRPr="00BB6D8F" w:rsidRDefault="007F75AE" w:rsidP="00BB6D8F">
      <w:pPr>
        <w:pStyle w:val="Prrafodelista"/>
        <w:numPr>
          <w:ilvl w:val="0"/>
          <w:numId w:val="0"/>
        </w:numPr>
        <w:ind w:left="714"/>
        <w:jc w:val="center"/>
        <w:rPr>
          <w:b/>
          <w:bCs/>
          <w:i/>
          <w:iCs/>
        </w:rPr>
      </w:pPr>
      <w:r>
        <w:rPr>
          <w:noProof/>
        </w:rPr>
        <w:drawing>
          <wp:anchor distT="0" distB="0" distL="114300" distR="114300" simplePos="0" relativeHeight="251704320" behindDoc="0" locked="0" layoutInCell="1" allowOverlap="1" wp14:anchorId="7B38CD98" wp14:editId="2073B954">
            <wp:simplePos x="0" y="0"/>
            <wp:positionH relativeFrom="column">
              <wp:posOffset>527685</wp:posOffset>
            </wp:positionH>
            <wp:positionV relativeFrom="paragraph">
              <wp:posOffset>2515235</wp:posOffset>
            </wp:positionV>
            <wp:extent cx="5400000" cy="2880000"/>
            <wp:effectExtent l="0" t="0" r="0" b="0"/>
            <wp:wrapTopAndBottom/>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14:sizeRelH relativeFrom="margin">
              <wp14:pctWidth>0</wp14:pctWidth>
            </wp14:sizeRelH>
            <wp14:sizeRelV relativeFrom="margin">
              <wp14:pctHeight>0</wp14:pctHeight>
            </wp14:sizeRelV>
          </wp:anchor>
        </w:drawing>
      </w:r>
    </w:p>
    <w:p w14:paraId="51913295" w14:textId="4BA2D803" w:rsidR="00194332" w:rsidRDefault="00BB6D8F" w:rsidP="00194332">
      <w:pPr>
        <w:pStyle w:val="Prrafodelista"/>
      </w:pPr>
      <w:r>
        <w:rPr>
          <w:noProof/>
        </w:rPr>
        <w:drawing>
          <wp:anchor distT="0" distB="0" distL="114300" distR="114300" simplePos="0" relativeHeight="251701248" behindDoc="0" locked="0" layoutInCell="1" allowOverlap="1" wp14:anchorId="7EC19E59" wp14:editId="12240441">
            <wp:simplePos x="0" y="0"/>
            <wp:positionH relativeFrom="column">
              <wp:posOffset>622935</wp:posOffset>
            </wp:positionH>
            <wp:positionV relativeFrom="paragraph">
              <wp:posOffset>1217295</wp:posOffset>
            </wp:positionV>
            <wp:extent cx="5399405" cy="1551940"/>
            <wp:effectExtent l="0" t="0" r="0" b="0"/>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8102" b="31351"/>
                    <a:stretch/>
                  </pic:blipFill>
                  <pic:spPr bwMode="auto">
                    <a:xfrm>
                      <a:off x="0" y="0"/>
                      <a:ext cx="5399405" cy="1551940"/>
                    </a:xfrm>
                    <a:prstGeom prst="rect">
                      <a:avLst/>
                    </a:prstGeom>
                    <a:noFill/>
                    <a:ln>
                      <a:noFill/>
                    </a:ln>
                    <a:extLst>
                      <a:ext uri="{53640926-AAD7-44D8-BBD7-CCE9431645EC}">
                        <a14:shadowObscured xmlns:a14="http://schemas.microsoft.com/office/drawing/2010/main"/>
                      </a:ext>
                    </a:extLst>
                  </pic:spPr>
                </pic:pic>
              </a:graphicData>
            </a:graphic>
          </wp:anchor>
        </w:drawing>
      </w:r>
      <w:r w:rsidR="007D158C">
        <w:t>El</w:t>
      </w:r>
      <w:r w:rsidR="00E33181">
        <w:t xml:space="preserve"> </w:t>
      </w:r>
      <w:r w:rsidR="00757C0A">
        <w:t>cliente</w:t>
      </w:r>
      <w:r w:rsidR="00E33181">
        <w:t xml:space="preserve"> no dispone de credenciales para iniciar sesión, teniendo así que acceder a través de </w:t>
      </w:r>
      <w:r w:rsidR="00E33181">
        <w:rPr>
          <w:b/>
          <w:bCs/>
        </w:rPr>
        <w:t>crear usuario</w:t>
      </w:r>
      <w:r w:rsidR="00E33181">
        <w:t xml:space="preserve"> al formulario de </w:t>
      </w:r>
      <w:r w:rsidR="00E33181" w:rsidRPr="00976942">
        <w:t>registro</w:t>
      </w:r>
      <w:r w:rsidR="00E33181">
        <w:t>, en donde se solicita el correo electrónico, el nombre de usuario que desea asignarse y una contraseña</w:t>
      </w:r>
      <w:r w:rsidR="00757C0A">
        <w:t xml:space="preserve">. Tras rellenarlo se accede a la base de datos para </w:t>
      </w:r>
      <w:r w:rsidR="00757C0A">
        <w:lastRenderedPageBreak/>
        <w:t xml:space="preserve">comprobar que el nombre de usuario no </w:t>
      </w:r>
      <w:r w:rsidR="007F75AE">
        <w:t>está</w:t>
      </w:r>
      <w:r w:rsidR="00757C0A">
        <w:t xml:space="preserve"> seleccionado, ya que si lo estuviese se le volvería a solicitar los datos de registro con </w:t>
      </w:r>
      <w:r w:rsidR="00976942">
        <w:t>la indicación de que tiene que elegir otro nombre, y si estuviera disponible se le mandaría un email al correo ofrecido para enviarle su ID de usuario.</w:t>
      </w:r>
    </w:p>
    <w:p w14:paraId="194CF008" w14:textId="47B78DAE" w:rsidR="00195BFC" w:rsidRPr="00BB6D8F" w:rsidRDefault="00195BFC" w:rsidP="00BB6D8F">
      <w:pPr>
        <w:pStyle w:val="Prrafodelista"/>
        <w:numPr>
          <w:ilvl w:val="0"/>
          <w:numId w:val="0"/>
        </w:numPr>
        <w:ind w:left="714"/>
        <w:jc w:val="center"/>
        <w:rPr>
          <w:b/>
          <w:bCs/>
          <w:i/>
          <w:iCs/>
        </w:rPr>
      </w:pPr>
    </w:p>
    <w:p w14:paraId="116A1D52" w14:textId="2AE14DBF" w:rsidR="007D158C" w:rsidRDefault="009B563F" w:rsidP="00194332">
      <w:pPr>
        <w:pStyle w:val="Prrafodelista"/>
        <w:contextualSpacing w:val="0"/>
      </w:pPr>
      <w:r>
        <w:rPr>
          <w:noProof/>
        </w:rPr>
        <w:drawing>
          <wp:anchor distT="0" distB="0" distL="114300" distR="114300" simplePos="0" relativeHeight="251702272" behindDoc="0" locked="0" layoutInCell="1" allowOverlap="1" wp14:anchorId="1A24DCEF" wp14:editId="18C2B719">
            <wp:simplePos x="0" y="0"/>
            <wp:positionH relativeFrom="column">
              <wp:posOffset>527685</wp:posOffset>
            </wp:positionH>
            <wp:positionV relativeFrom="paragraph">
              <wp:posOffset>944880</wp:posOffset>
            </wp:positionV>
            <wp:extent cx="5400000" cy="1821836"/>
            <wp:effectExtent l="0" t="0" r="0" b="6985"/>
            <wp:wrapTopAndBottom/>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590" b="65434"/>
                    <a:stretch/>
                  </pic:blipFill>
                  <pic:spPr bwMode="auto">
                    <a:xfrm>
                      <a:off x="0" y="0"/>
                      <a:ext cx="5400000" cy="18218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58C">
        <w:t xml:space="preserve">El </w:t>
      </w:r>
      <w:r w:rsidR="00194332">
        <w:t>cliente dispone de sus credenciales de acceso, pero no recuerda su contraseña</w:t>
      </w:r>
      <w:r w:rsidR="00412193">
        <w:t>, teniendo que acceder al formulario para recuperar la contraseña</w:t>
      </w:r>
      <w:r w:rsidR="00195BFC">
        <w:t xml:space="preserve">, en donde se solicita el nombre de usuario y el ID de usuario, </w:t>
      </w:r>
      <w:r w:rsidR="00620CD3">
        <w:t>el cual fue enviado al correo ofrecido a la hora del registro, para enviar un email a ese correo con las credenciales del usuario.</w:t>
      </w:r>
    </w:p>
    <w:p w14:paraId="464C7EBD" w14:textId="78872799" w:rsidR="002C63CA" w:rsidRDefault="002C63CA" w:rsidP="00BB6D8F">
      <w:pPr>
        <w:pStyle w:val="Prrafodelista"/>
        <w:numPr>
          <w:ilvl w:val="0"/>
          <w:numId w:val="0"/>
        </w:numPr>
        <w:ind w:left="714"/>
        <w:jc w:val="center"/>
        <w:rPr>
          <w:b/>
          <w:bCs/>
          <w:i/>
          <w:iCs/>
        </w:rPr>
      </w:pPr>
      <w:r>
        <w:rPr>
          <w:noProof/>
        </w:rPr>
        <w:drawing>
          <wp:anchor distT="0" distB="0" distL="114300" distR="114300" simplePos="0" relativeHeight="251705344" behindDoc="0" locked="0" layoutInCell="1" allowOverlap="1" wp14:anchorId="6A9572A5" wp14:editId="23626499">
            <wp:simplePos x="0" y="0"/>
            <wp:positionH relativeFrom="column">
              <wp:posOffset>527685</wp:posOffset>
            </wp:positionH>
            <wp:positionV relativeFrom="page">
              <wp:posOffset>4709795</wp:posOffset>
            </wp:positionV>
            <wp:extent cx="5400000" cy="2880000"/>
            <wp:effectExtent l="0" t="0" r="0" b="0"/>
            <wp:wrapTopAndBottom/>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14:sizeRelH relativeFrom="margin">
              <wp14:pctWidth>0</wp14:pctWidth>
            </wp14:sizeRelH>
            <wp14:sizeRelV relativeFrom="margin">
              <wp14:pctHeight>0</wp14:pctHeight>
            </wp14:sizeRelV>
          </wp:anchor>
        </w:drawing>
      </w:r>
    </w:p>
    <w:p w14:paraId="764EE25F" w14:textId="452CE7A0" w:rsidR="009819CE" w:rsidRDefault="009819CE" w:rsidP="004C02B8"/>
    <w:p w14:paraId="159B260B" w14:textId="43D9E50D" w:rsidR="00C42095" w:rsidRDefault="009B563F" w:rsidP="004C02B8">
      <w:r>
        <w:t>Tanto en las situaciones en la que hay que registrarse como en la</w:t>
      </w:r>
      <w:r w:rsidR="00EC157C">
        <w:t xml:space="preserve">s que se ha olvidado la contraseña, se ha utilizado el servidor XAMPP el cual, al ofrecer servicio de PHP, también permite la </w:t>
      </w:r>
      <w:r w:rsidR="00702A16">
        <w:t>mensajería</w:t>
      </w:r>
      <w:r w:rsidR="00EC157C">
        <w:t xml:space="preserve"> electrónica a través del puerto SMTP</w:t>
      </w:r>
      <w:r w:rsidR="00C02D08">
        <w:t xml:space="preserve"> desde el </w:t>
      </w:r>
      <w:r w:rsidR="00D4247F">
        <w:t>dispositivo local</w:t>
      </w:r>
      <w:r w:rsidR="00EC157C">
        <w:t xml:space="preserve">, correspondiente al </w:t>
      </w:r>
      <w:r w:rsidR="00EC157C" w:rsidRPr="00702A16">
        <w:rPr>
          <w:i/>
          <w:iCs/>
        </w:rPr>
        <w:t xml:space="preserve">Protocolo de </w:t>
      </w:r>
      <w:r w:rsidR="00C42095">
        <w:rPr>
          <w:i/>
          <w:iCs/>
        </w:rPr>
        <w:t>Transferencia Simple de Correo (Simple Mail Transfer Protocol)</w:t>
      </w:r>
      <w:r w:rsidR="00C42095">
        <w:t>.</w:t>
      </w:r>
    </w:p>
    <w:p w14:paraId="12B7E8ED" w14:textId="77777777" w:rsidR="002174CF" w:rsidRDefault="00C42095" w:rsidP="00924215">
      <w:r>
        <w:t xml:space="preserve">Para </w:t>
      </w:r>
      <w:r w:rsidR="00065E48">
        <w:t>ello se tienen que modificar en el archivo php.i</w:t>
      </w:r>
      <w:r w:rsidR="00216C65">
        <w:t xml:space="preserve">ni, localizado en ‘~/xampp/php/php.ini’, los comandos de la sección “mail function” </w:t>
      </w:r>
      <w:r w:rsidR="00924215">
        <w:t>indicando respectivamente</w:t>
      </w:r>
      <w:r w:rsidR="002174CF">
        <w:t>:</w:t>
      </w:r>
    </w:p>
    <w:p w14:paraId="111A3DCF" w14:textId="77777777" w:rsidR="002174CF" w:rsidRDefault="002174CF" w:rsidP="002174CF">
      <w:pPr>
        <w:pStyle w:val="Prrafodelista"/>
        <w:numPr>
          <w:ilvl w:val="0"/>
          <w:numId w:val="6"/>
        </w:numPr>
        <w:ind w:left="567"/>
      </w:pPr>
      <w:r>
        <w:t>E</w:t>
      </w:r>
      <w:r w:rsidR="00924215">
        <w:t xml:space="preserve">l servidor de correo electrónico </w:t>
      </w:r>
      <w:r w:rsidR="00C42095">
        <w:t>a</w:t>
      </w:r>
      <w:r w:rsidR="00702A16">
        <w:t xml:space="preserve"> utiliza</w:t>
      </w:r>
      <w:r w:rsidR="00924215">
        <w:t>r</w:t>
      </w:r>
      <w:r w:rsidR="00702A16">
        <w:t>, Gmail o Hotmail</w:t>
      </w:r>
      <w:r>
        <w:t>.</w:t>
      </w:r>
    </w:p>
    <w:p w14:paraId="42335FFB" w14:textId="77777777" w:rsidR="002174CF" w:rsidRDefault="002174CF" w:rsidP="002174CF">
      <w:pPr>
        <w:pStyle w:val="Prrafodelista"/>
        <w:numPr>
          <w:ilvl w:val="0"/>
          <w:numId w:val="6"/>
        </w:numPr>
        <w:ind w:left="567"/>
      </w:pPr>
      <w:r>
        <w:t>E</w:t>
      </w:r>
      <w:r w:rsidR="00924215">
        <w:t>l puerto para el protocolo STMP</w:t>
      </w:r>
      <w:r w:rsidR="006E51BF">
        <w:t>, el cual será el 587 ya que permite envío seguro de correos</w:t>
      </w:r>
      <w:r w:rsidR="00124856">
        <w:t>, y no como el 25 que se utiliza para la retransmisión o el 465 para el envío con SSL</w:t>
      </w:r>
      <w:r>
        <w:t>.</w:t>
      </w:r>
    </w:p>
    <w:p w14:paraId="3C59AE2C" w14:textId="2DD13489" w:rsidR="00124856" w:rsidRDefault="002174CF" w:rsidP="002174CF">
      <w:pPr>
        <w:pStyle w:val="Prrafodelista"/>
        <w:numPr>
          <w:ilvl w:val="0"/>
          <w:numId w:val="6"/>
        </w:numPr>
        <w:ind w:left="567"/>
      </w:pPr>
      <w:r>
        <w:t>La</w:t>
      </w:r>
      <w:r w:rsidR="00124856">
        <w:t xml:space="preserve"> dirección de correo desde donde se va</w:t>
      </w:r>
      <w:r>
        <w:t>n a enviar.</w:t>
      </w:r>
    </w:p>
    <w:p w14:paraId="4DD949E1" w14:textId="6757718A" w:rsidR="002174CF" w:rsidRDefault="002174CF" w:rsidP="002174CF">
      <w:pPr>
        <w:pStyle w:val="Prrafodelista"/>
        <w:numPr>
          <w:ilvl w:val="0"/>
          <w:numId w:val="6"/>
        </w:numPr>
        <w:ind w:left="567"/>
      </w:pPr>
      <w:r>
        <w:lastRenderedPageBreak/>
        <w:t>La ruta del fichero que posee la configuración de esta funcionalidad.</w:t>
      </w:r>
    </w:p>
    <w:p w14:paraId="14266870" w14:textId="1836CD82" w:rsidR="002174CF" w:rsidRDefault="00C02D08" w:rsidP="002174CF">
      <w:pPr>
        <w:ind w:left="207"/>
      </w:pPr>
      <w:r>
        <w:t xml:space="preserve">Después </w:t>
      </w:r>
    </w:p>
    <w:p w14:paraId="3A1B27EA" w14:textId="77777777" w:rsidR="009B563F" w:rsidRDefault="009B563F" w:rsidP="004C02B8"/>
    <w:p w14:paraId="6DAC7F71" w14:textId="33EA2F08" w:rsidR="00EA7F32" w:rsidRDefault="00856557" w:rsidP="004C02B8">
      <w:r>
        <w:t xml:space="preserve">Después de iniciar sesión correctamente </w:t>
      </w:r>
    </w:p>
    <w:p w14:paraId="62266141" w14:textId="77777777" w:rsidR="00856557" w:rsidRDefault="00856557" w:rsidP="004C02B8"/>
    <w:p w14:paraId="5B0EFE40" w14:textId="5D3A653F" w:rsidR="00437F91" w:rsidRDefault="00437F91">
      <w:pPr>
        <w:spacing w:line="259" w:lineRule="auto"/>
        <w:jc w:val="left"/>
        <w:rPr>
          <w:rFonts w:ascii="Arial" w:eastAsiaTheme="majorEastAsia" w:hAnsi="Arial" w:cstheme="majorBidi"/>
          <w:color w:val="05A0B2" w:themeColor="accent2" w:themeTint="BF"/>
          <w:sz w:val="32"/>
          <w:szCs w:val="32"/>
        </w:rPr>
      </w:pPr>
      <w:r>
        <w:br w:type="page"/>
      </w:r>
    </w:p>
    <w:p w14:paraId="58DFF0FD" w14:textId="01E220BF" w:rsidR="004C02B8" w:rsidRDefault="004C02B8" w:rsidP="004C02B8">
      <w:pPr>
        <w:pStyle w:val="Ttulo1"/>
      </w:pPr>
      <w:r>
        <w:lastRenderedPageBreak/>
        <w:t>Implementación de los sensores</w:t>
      </w:r>
    </w:p>
    <w:p w14:paraId="4C11A8DA" w14:textId="5C87949A" w:rsidR="004C02B8" w:rsidRDefault="004C02B8" w:rsidP="004C02B8"/>
    <w:p w14:paraId="5B905BC7" w14:textId="77777777" w:rsidR="00437F91" w:rsidRDefault="00437F91">
      <w:pPr>
        <w:spacing w:line="259" w:lineRule="auto"/>
        <w:jc w:val="left"/>
        <w:rPr>
          <w:rFonts w:ascii="Arial" w:eastAsiaTheme="majorEastAsia" w:hAnsi="Arial" w:cstheme="majorBidi"/>
          <w:color w:val="05A0B2" w:themeColor="accent2" w:themeTint="BF"/>
          <w:sz w:val="32"/>
          <w:szCs w:val="32"/>
        </w:rPr>
      </w:pPr>
      <w:r>
        <w:br w:type="page"/>
      </w:r>
    </w:p>
    <w:p w14:paraId="585CB6E1" w14:textId="693CC64D" w:rsidR="004C02B8" w:rsidRDefault="004C02B8" w:rsidP="004C02B8">
      <w:pPr>
        <w:pStyle w:val="Ttulo1"/>
      </w:pPr>
      <w:r>
        <w:lastRenderedPageBreak/>
        <w:t>Implementación del código</w:t>
      </w:r>
    </w:p>
    <w:p w14:paraId="54E02728" w14:textId="77777777" w:rsidR="004C02B8" w:rsidRPr="004C02B8" w:rsidRDefault="004C02B8" w:rsidP="004C02B8"/>
    <w:p w14:paraId="1F0D772C" w14:textId="77777777" w:rsidR="00147701" w:rsidRDefault="00147701" w:rsidP="00D466D9">
      <w:pPr>
        <w:ind w:left="284"/>
      </w:pPr>
    </w:p>
    <w:p w14:paraId="57D00061" w14:textId="77777777" w:rsidR="0048094F" w:rsidRDefault="0048094F" w:rsidP="00D466D9">
      <w:pPr>
        <w:ind w:left="284"/>
      </w:pPr>
    </w:p>
    <w:p w14:paraId="08914E68" w14:textId="77777777" w:rsidR="0048094F" w:rsidRPr="00D466D9" w:rsidRDefault="0048094F" w:rsidP="00D466D9">
      <w:pPr>
        <w:ind w:left="284"/>
      </w:pPr>
    </w:p>
    <w:p w14:paraId="61A20350" w14:textId="77777777" w:rsidR="00016381" w:rsidRDefault="00016381" w:rsidP="00016381"/>
    <w:p w14:paraId="2502A17B" w14:textId="4AC26A6C" w:rsidR="00147701" w:rsidRDefault="00147701">
      <w:pPr>
        <w:spacing w:line="259" w:lineRule="auto"/>
        <w:jc w:val="left"/>
      </w:pPr>
      <w:r>
        <w:br w:type="page"/>
      </w:r>
    </w:p>
    <w:p w14:paraId="1F798070" w14:textId="77777777" w:rsidR="00016381" w:rsidRDefault="00016381" w:rsidP="00016381"/>
    <w:p w14:paraId="36D0FA85" w14:textId="1F65F206" w:rsidR="002C019C" w:rsidRDefault="00601825" w:rsidP="007A4D49">
      <w:pPr>
        <w:pStyle w:val="Ttulo1"/>
      </w:pPr>
      <w:r>
        <w:t>Parte 1:</w:t>
      </w:r>
      <w:bookmarkEnd w:id="2"/>
    </w:p>
    <w:p w14:paraId="0A27A2B3" w14:textId="77777777" w:rsidR="007A4D49" w:rsidRDefault="00601825" w:rsidP="00147701">
      <w:pPr>
        <w:pStyle w:val="Ttulo2"/>
      </w:pPr>
      <w:bookmarkStart w:id="3" w:name="_Toc48426243"/>
      <w:r>
        <w:t>Parte 1.1:</w:t>
      </w:r>
      <w:bookmarkEnd w:id="3"/>
    </w:p>
    <w:p w14:paraId="2D997376" w14:textId="77777777" w:rsidR="007A4D49" w:rsidRDefault="00601825" w:rsidP="007A4D49">
      <w:pPr>
        <w:pStyle w:val="Ttulo3"/>
      </w:pPr>
      <w:bookmarkStart w:id="4" w:name="_Toc48426244"/>
      <w:r>
        <w:t>Parte 1.1.1</w:t>
      </w:r>
      <w:bookmarkEnd w:id="4"/>
      <w:r w:rsidR="007C021C">
        <w:t>:</w:t>
      </w:r>
    </w:p>
    <w:p w14:paraId="72EF45D0" w14:textId="77777777" w:rsidR="007A4D49" w:rsidRDefault="00601825" w:rsidP="007A4D49">
      <w:pPr>
        <w:pStyle w:val="Ttulo1"/>
      </w:pPr>
      <w:bookmarkStart w:id="5" w:name="_Toc48426245"/>
      <w:r>
        <w:t>Parte 2:</w:t>
      </w:r>
      <w:bookmarkEnd w:id="5"/>
    </w:p>
    <w:p w14:paraId="6056357F" w14:textId="77777777" w:rsidR="007A4D49" w:rsidRDefault="00601825" w:rsidP="00147701">
      <w:pPr>
        <w:pStyle w:val="Ttulo2"/>
      </w:pPr>
      <w:bookmarkStart w:id="6" w:name="_Toc48426246"/>
      <w:r>
        <w:t>Parte 2.1:</w:t>
      </w:r>
      <w:bookmarkEnd w:id="6"/>
    </w:p>
    <w:p w14:paraId="664F2991" w14:textId="3FB3B533" w:rsidR="007A4D49" w:rsidRDefault="00601825" w:rsidP="00147701">
      <w:pPr>
        <w:pStyle w:val="Ttulo2"/>
      </w:pPr>
      <w:bookmarkStart w:id="7" w:name="_Toc48426247"/>
      <w:r>
        <w:t>Parte 2.2:</w:t>
      </w:r>
      <w:bookmarkEnd w:id="7"/>
    </w:p>
    <w:p w14:paraId="6C3B3C97" w14:textId="77777777" w:rsidR="00EF391C" w:rsidRPr="006F1743" w:rsidRDefault="00EF391C" w:rsidP="00EF391C"/>
    <w:sectPr w:rsidR="00EF391C" w:rsidRPr="006F1743" w:rsidSect="00A73135">
      <w:headerReference w:type="default" r:id="rId20"/>
      <w:footerReference w:type="default" r:id="rId21"/>
      <w:pgSz w:w="11906" w:h="16838"/>
      <w:pgMar w:top="1474" w:right="851" w:bottom="1134" w:left="1134" w:header="51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7F940" w14:textId="77777777" w:rsidR="008312BC" w:rsidRDefault="008312BC" w:rsidP="007912B7">
      <w:pPr>
        <w:spacing w:after="0"/>
      </w:pPr>
      <w:r>
        <w:separator/>
      </w:r>
    </w:p>
  </w:endnote>
  <w:endnote w:type="continuationSeparator" w:id="0">
    <w:p w14:paraId="51CB652B" w14:textId="77777777" w:rsidR="008312BC" w:rsidRDefault="008312BC" w:rsidP="007912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250609"/>
      <w:docPartObj>
        <w:docPartGallery w:val="Page Numbers (Bottom of Page)"/>
        <w:docPartUnique/>
      </w:docPartObj>
    </w:sdtPr>
    <w:sdtEndPr>
      <w:rPr>
        <w:b/>
        <w:bCs/>
        <w:i/>
        <w:iCs/>
      </w:rPr>
    </w:sdtEndPr>
    <w:sdtContent>
      <w:p w14:paraId="537F7493" w14:textId="77777777" w:rsidR="00416ADB" w:rsidRPr="00777EAF" w:rsidRDefault="00777EAF" w:rsidP="00416ADB">
        <w:pPr>
          <w:pStyle w:val="Piedepgina"/>
          <w:spacing w:before="240"/>
          <w:jc w:val="right"/>
          <w:rPr>
            <w:b/>
            <w:bCs/>
            <w:i/>
            <w:iCs/>
          </w:rPr>
        </w:pPr>
        <w:r w:rsidRPr="00777EAF">
          <w:rPr>
            <w:b/>
            <w:bCs/>
            <w:i/>
            <w:iCs/>
            <w:noProof/>
            <w:color w:val="7F7F7F"/>
            <w:sz w:val="36"/>
            <w:szCs w:val="20"/>
          </w:rPr>
          <mc:AlternateContent>
            <mc:Choice Requires="wps">
              <w:drawing>
                <wp:anchor distT="0" distB="0" distL="114300" distR="114300" simplePos="0" relativeHeight="251660288" behindDoc="0" locked="0" layoutInCell="1" allowOverlap="1" wp14:anchorId="0D0D23DA" wp14:editId="4C2516A5">
                  <wp:simplePos x="0" y="0"/>
                  <wp:positionH relativeFrom="column">
                    <wp:posOffset>-228600</wp:posOffset>
                  </wp:positionH>
                  <wp:positionV relativeFrom="paragraph">
                    <wp:posOffset>19050</wp:posOffset>
                  </wp:positionV>
                  <wp:extent cx="6660000" cy="0"/>
                  <wp:effectExtent l="19050" t="19050" r="26670" b="19050"/>
                  <wp:wrapNone/>
                  <wp:docPr id="14" name="Straight Connector 13"/>
                  <wp:cNvGraphicFramePr/>
                  <a:graphic xmlns:a="http://schemas.openxmlformats.org/drawingml/2006/main">
                    <a:graphicData uri="http://schemas.microsoft.com/office/word/2010/wordprocessingShape">
                      <wps:wsp>
                        <wps:cNvCnPr/>
                        <wps:spPr>
                          <a:xfrm>
                            <a:off x="0" y="0"/>
                            <a:ext cx="6660000" cy="0"/>
                          </a:xfrm>
                          <a:prstGeom prst="line">
                            <a:avLst/>
                          </a:prstGeom>
                          <a:ln w="44450" cap="rnd">
                            <a:solidFill>
                              <a:srgbClr val="0119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412BB3" id="Straight Connector 1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1.5pt" to="5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" strokecolor="#011936" strokeweight="3.5pt">
                  <v:stroke joinstyle="miter" endcap="round"/>
                </v:line>
              </w:pict>
            </mc:Fallback>
          </mc:AlternateContent>
        </w:r>
        <w:r w:rsidR="00416ADB" w:rsidRPr="00777EAF">
          <w:rPr>
            <w:rFonts w:cs="Times New Roman"/>
            <w:b/>
            <w:bCs/>
            <w:i/>
            <w:iCs/>
            <w:color w:val="011936"/>
            <w:szCs w:val="24"/>
          </w:rPr>
          <w:fldChar w:fldCharType="begin"/>
        </w:r>
        <w:r w:rsidR="00416ADB" w:rsidRPr="00777EAF">
          <w:rPr>
            <w:rFonts w:cs="Times New Roman"/>
            <w:b/>
            <w:bCs/>
            <w:i/>
            <w:iCs/>
            <w:color w:val="011936"/>
            <w:szCs w:val="24"/>
          </w:rPr>
          <w:instrText>PAGE   \* MERGEFORMAT</w:instrText>
        </w:r>
        <w:r w:rsidR="00416ADB" w:rsidRPr="00777EAF">
          <w:rPr>
            <w:rFonts w:cs="Times New Roman"/>
            <w:b/>
            <w:bCs/>
            <w:i/>
            <w:iCs/>
            <w:color w:val="011936"/>
            <w:szCs w:val="24"/>
          </w:rPr>
          <w:fldChar w:fldCharType="separate"/>
        </w:r>
        <w:r w:rsidR="00416ADB" w:rsidRPr="00777EAF">
          <w:rPr>
            <w:rFonts w:cs="Times New Roman"/>
            <w:b/>
            <w:bCs/>
            <w:i/>
            <w:iCs/>
            <w:color w:val="011936"/>
            <w:szCs w:val="24"/>
          </w:rPr>
          <w:t>2</w:t>
        </w:r>
        <w:r w:rsidR="00416ADB" w:rsidRPr="00777EAF">
          <w:rPr>
            <w:rFonts w:cs="Times New Roman"/>
            <w:b/>
            <w:bCs/>
            <w:i/>
            <w:iCs/>
            <w:color w:val="011936"/>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680F5" w14:textId="77777777" w:rsidR="008312BC" w:rsidRDefault="008312BC" w:rsidP="007912B7">
      <w:pPr>
        <w:spacing w:after="0"/>
      </w:pPr>
      <w:r>
        <w:separator/>
      </w:r>
    </w:p>
  </w:footnote>
  <w:footnote w:type="continuationSeparator" w:id="0">
    <w:p w14:paraId="350F979C" w14:textId="77777777" w:rsidR="008312BC" w:rsidRDefault="008312BC" w:rsidP="007912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noProof/>
        <w:color w:val="011936"/>
        <w:sz w:val="40"/>
        <w:szCs w:val="36"/>
      </w:rPr>
      <w:alias w:val="Título"/>
      <w:tag w:val=""/>
      <w:id w:val="-248513438"/>
      <w:dataBinding w:prefixMappings="xmlns:ns0='http://purl.org/dc/elements/1.1/' xmlns:ns1='http://schemas.openxmlformats.org/package/2006/metadata/core-properties' " w:xpath="/ns1:coreProperties[1]/ns0:title[1]" w:storeItemID="{6C3C8BC8-F283-45AE-878A-BAB7291924A1}"/>
      <w:text/>
    </w:sdtPr>
    <w:sdtEndPr/>
    <w:sdtContent>
      <w:p w14:paraId="6C982696" w14:textId="27BC36D1" w:rsidR="00416ADB" w:rsidRPr="00621B1B" w:rsidRDefault="001221D1" w:rsidP="00621B1B">
        <w:pPr>
          <w:pStyle w:val="Encabezado"/>
          <w:jc w:val="right"/>
          <w:rPr>
            <w:color w:val="011936"/>
            <w:sz w:val="52"/>
            <w:szCs w:val="48"/>
          </w:rPr>
        </w:pPr>
        <w:r>
          <w:rPr>
            <w:i/>
            <w:iCs/>
            <w:noProof/>
            <w:color w:val="011936"/>
            <w:sz w:val="40"/>
            <w:szCs w:val="36"/>
          </w:rPr>
          <w:t>ArduiCar</w:t>
        </w:r>
      </w:p>
    </w:sdtContent>
  </w:sdt>
  <w:p w14:paraId="240D384A" w14:textId="77777777" w:rsidR="007912B7" w:rsidRDefault="00621B1B">
    <w:pPr>
      <w:pStyle w:val="Encabezado"/>
    </w:pPr>
    <w:r w:rsidRPr="00621B1B">
      <w:rPr>
        <w:noProof/>
        <w:color w:val="011936"/>
      </w:rPr>
      <mc:AlternateContent>
        <mc:Choice Requires="wpg">
          <w:drawing>
            <wp:anchor distT="0" distB="0" distL="114300" distR="114300" simplePos="0" relativeHeight="251658240" behindDoc="0" locked="0" layoutInCell="1" allowOverlap="1" wp14:anchorId="2A8BBD49" wp14:editId="094FA532">
              <wp:simplePos x="0" y="0"/>
              <wp:positionH relativeFrom="column">
                <wp:posOffset>-278130</wp:posOffset>
              </wp:positionH>
              <wp:positionV relativeFrom="paragraph">
                <wp:posOffset>55880</wp:posOffset>
              </wp:positionV>
              <wp:extent cx="6804000" cy="83185"/>
              <wp:effectExtent l="19050" t="19050" r="54610" b="50165"/>
              <wp:wrapNone/>
              <wp:docPr id="13" name="Grupo 13"/>
              <wp:cNvGraphicFramePr/>
              <a:graphic xmlns:a="http://schemas.openxmlformats.org/drawingml/2006/main">
                <a:graphicData uri="http://schemas.microsoft.com/office/word/2010/wordprocessingGroup">
                  <wpg:wgp>
                    <wpg:cNvGrpSpPr/>
                    <wpg:grpSpPr>
                      <a:xfrm>
                        <a:off x="0" y="0"/>
                        <a:ext cx="6804000" cy="83185"/>
                        <a:chOff x="-19062" y="0"/>
                        <a:chExt cx="7179337" cy="95250"/>
                      </a:xfrm>
                    </wpg:grpSpPr>
                    <wps:wsp>
                      <wps:cNvPr id="9" name="Straight Connector 9"/>
                      <wps:cNvCnPr/>
                      <wps:spPr>
                        <a:xfrm>
                          <a:off x="104790" y="95250"/>
                          <a:ext cx="7055485" cy="0"/>
                        </a:xfrm>
                        <a:prstGeom prst="line">
                          <a:avLst/>
                        </a:prstGeom>
                        <a:ln w="88900" cap="rnd" cmpd="sng">
                          <a:solidFill>
                            <a:srgbClr val="011936"/>
                          </a:solidFill>
                          <a:roun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9062" y="0"/>
                          <a:ext cx="6987612" cy="0"/>
                        </a:xfrm>
                        <a:prstGeom prst="line">
                          <a:avLst/>
                        </a:prstGeom>
                        <a:ln w="53975" cap="rnd">
                          <a:solidFill>
                            <a:schemeClr val="accent2">
                              <a:lumMod val="50000"/>
                              <a:lumOff val="50000"/>
                            </a:schemeClr>
                          </a:solidFill>
                          <a:roun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9A510C0" id="Grupo 13" o:spid="_x0000_s1026" style="position:absolute;margin-left:-21.9pt;margin-top:4.4pt;width:535.75pt;height:6.55pt;z-index:251658240;mso-width-relative:margin" coordorigin="-190" coordsize="71793,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">
              <v:line id="Straight Connector 9" o:spid="_x0000_s1027" style="position:absolute;visibility:visible;mso-wrap-style:square" from="1047,952" to="716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" strokecolor="#011936" strokeweight="7pt">
                <v:stroke endcap="round"/>
              </v:line>
              <v:line id="Straight Connector 8" o:spid="_x0000_s1028" style="position:absolute;visibility:visible;mso-wrap-style:square" from="-190,0" to="69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" strokecolor="#2be4f9 [1621]" strokeweight="4.25pt">
                <v:stroke endcap="round"/>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076B2"/>
    <w:multiLevelType w:val="hybridMultilevel"/>
    <w:tmpl w:val="BBD09B2E"/>
    <w:lvl w:ilvl="0" w:tplc="BC92B634">
      <w:start w:val="1"/>
      <w:numFmt w:val="bullet"/>
      <w:pStyle w:val="Prrafodelista"/>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7B948A5"/>
    <w:multiLevelType w:val="hybridMultilevel"/>
    <w:tmpl w:val="61C084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091538"/>
    <w:multiLevelType w:val="hybridMultilevel"/>
    <w:tmpl w:val="547ECD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66761801"/>
    <w:multiLevelType w:val="hybridMultilevel"/>
    <w:tmpl w:val="17D224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4242C7"/>
    <w:multiLevelType w:val="hybridMultilevel"/>
    <w:tmpl w:val="5E7AE9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D1"/>
    <w:rsid w:val="000028E1"/>
    <w:rsid w:val="00016381"/>
    <w:rsid w:val="000251DC"/>
    <w:rsid w:val="00044110"/>
    <w:rsid w:val="00065E48"/>
    <w:rsid w:val="000701E5"/>
    <w:rsid w:val="000863CB"/>
    <w:rsid w:val="000945D3"/>
    <w:rsid w:val="000B2F90"/>
    <w:rsid w:val="000F1F92"/>
    <w:rsid w:val="000F6899"/>
    <w:rsid w:val="001221D1"/>
    <w:rsid w:val="00124856"/>
    <w:rsid w:val="00131DE6"/>
    <w:rsid w:val="00141B6C"/>
    <w:rsid w:val="00147701"/>
    <w:rsid w:val="00185C48"/>
    <w:rsid w:val="00194332"/>
    <w:rsid w:val="00195BFC"/>
    <w:rsid w:val="001F461B"/>
    <w:rsid w:val="00205382"/>
    <w:rsid w:val="00216C65"/>
    <w:rsid w:val="002174CF"/>
    <w:rsid w:val="00217746"/>
    <w:rsid w:val="00232B35"/>
    <w:rsid w:val="002639CD"/>
    <w:rsid w:val="00272CB6"/>
    <w:rsid w:val="00290AFD"/>
    <w:rsid w:val="002C019C"/>
    <w:rsid w:val="002C63CA"/>
    <w:rsid w:val="002E1C4C"/>
    <w:rsid w:val="0031202B"/>
    <w:rsid w:val="00373B4C"/>
    <w:rsid w:val="00375FB7"/>
    <w:rsid w:val="0038486B"/>
    <w:rsid w:val="003B1D03"/>
    <w:rsid w:val="00402B55"/>
    <w:rsid w:val="00412193"/>
    <w:rsid w:val="00414215"/>
    <w:rsid w:val="00416ADB"/>
    <w:rsid w:val="004312C0"/>
    <w:rsid w:val="00437F91"/>
    <w:rsid w:val="00440369"/>
    <w:rsid w:val="004442CA"/>
    <w:rsid w:val="00447F4F"/>
    <w:rsid w:val="0048094F"/>
    <w:rsid w:val="00493E4A"/>
    <w:rsid w:val="004C02B8"/>
    <w:rsid w:val="004E6CB6"/>
    <w:rsid w:val="00500F5A"/>
    <w:rsid w:val="0055252B"/>
    <w:rsid w:val="00556425"/>
    <w:rsid w:val="00575FB1"/>
    <w:rsid w:val="005806BA"/>
    <w:rsid w:val="00591400"/>
    <w:rsid w:val="0059153B"/>
    <w:rsid w:val="005A4720"/>
    <w:rsid w:val="005A7548"/>
    <w:rsid w:val="005E1E03"/>
    <w:rsid w:val="005F08DB"/>
    <w:rsid w:val="00601825"/>
    <w:rsid w:val="00610063"/>
    <w:rsid w:val="00620CD3"/>
    <w:rsid w:val="00621B1B"/>
    <w:rsid w:val="00645F8A"/>
    <w:rsid w:val="0068083B"/>
    <w:rsid w:val="006B402B"/>
    <w:rsid w:val="006E51BF"/>
    <w:rsid w:val="006F1743"/>
    <w:rsid w:val="00702A16"/>
    <w:rsid w:val="00757C0A"/>
    <w:rsid w:val="00764FBF"/>
    <w:rsid w:val="00774AE7"/>
    <w:rsid w:val="00777EAF"/>
    <w:rsid w:val="00786775"/>
    <w:rsid w:val="007904A9"/>
    <w:rsid w:val="007912B7"/>
    <w:rsid w:val="007A4D49"/>
    <w:rsid w:val="007C021C"/>
    <w:rsid w:val="007D158C"/>
    <w:rsid w:val="007F75AE"/>
    <w:rsid w:val="008312BC"/>
    <w:rsid w:val="00856557"/>
    <w:rsid w:val="008A1D67"/>
    <w:rsid w:val="008C7736"/>
    <w:rsid w:val="008F0829"/>
    <w:rsid w:val="009019CA"/>
    <w:rsid w:val="00911843"/>
    <w:rsid w:val="009176E8"/>
    <w:rsid w:val="00924215"/>
    <w:rsid w:val="00976942"/>
    <w:rsid w:val="009819CE"/>
    <w:rsid w:val="009A3364"/>
    <w:rsid w:val="009B0452"/>
    <w:rsid w:val="009B563F"/>
    <w:rsid w:val="00A005FF"/>
    <w:rsid w:val="00A27599"/>
    <w:rsid w:val="00A30D99"/>
    <w:rsid w:val="00A31F9B"/>
    <w:rsid w:val="00A6499F"/>
    <w:rsid w:val="00A71FEA"/>
    <w:rsid w:val="00A73135"/>
    <w:rsid w:val="00A91E90"/>
    <w:rsid w:val="00AD244A"/>
    <w:rsid w:val="00AF332F"/>
    <w:rsid w:val="00B120EA"/>
    <w:rsid w:val="00B23DD0"/>
    <w:rsid w:val="00B73E4F"/>
    <w:rsid w:val="00BB6D8F"/>
    <w:rsid w:val="00BC7054"/>
    <w:rsid w:val="00BF7778"/>
    <w:rsid w:val="00C02D08"/>
    <w:rsid w:val="00C205C8"/>
    <w:rsid w:val="00C42095"/>
    <w:rsid w:val="00C937A9"/>
    <w:rsid w:val="00CD2A95"/>
    <w:rsid w:val="00D14037"/>
    <w:rsid w:val="00D22BD4"/>
    <w:rsid w:val="00D275C4"/>
    <w:rsid w:val="00D4247F"/>
    <w:rsid w:val="00D466D9"/>
    <w:rsid w:val="00D46D70"/>
    <w:rsid w:val="00D51A52"/>
    <w:rsid w:val="00DC1D1E"/>
    <w:rsid w:val="00DF1E2E"/>
    <w:rsid w:val="00E07703"/>
    <w:rsid w:val="00E166B9"/>
    <w:rsid w:val="00E25251"/>
    <w:rsid w:val="00E33181"/>
    <w:rsid w:val="00E65E18"/>
    <w:rsid w:val="00E66E8B"/>
    <w:rsid w:val="00EA7F32"/>
    <w:rsid w:val="00EC157C"/>
    <w:rsid w:val="00EE2232"/>
    <w:rsid w:val="00EF391C"/>
    <w:rsid w:val="00EF70FA"/>
    <w:rsid w:val="00F4338A"/>
    <w:rsid w:val="00F45904"/>
    <w:rsid w:val="00F831A9"/>
    <w:rsid w:val="00FD11BF"/>
    <w:rsid w:val="00FD4734"/>
    <w:rsid w:val="00FF78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6F777"/>
  <w15:chartTrackingRefBased/>
  <w15:docId w15:val="{4686B221-0A14-4F68-968E-1B12BC50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0FA"/>
    <w:pPr>
      <w:spacing w:line="240" w:lineRule="auto"/>
      <w:jc w:val="both"/>
    </w:pPr>
    <w:rPr>
      <w:rFonts w:ascii="Times New Roman" w:hAnsi="Times New Roman"/>
      <w:color w:val="000000" w:themeColor="text1"/>
      <w:sz w:val="24"/>
    </w:rPr>
  </w:style>
  <w:style w:type="paragraph" w:styleId="Ttulo1">
    <w:name w:val="heading 1"/>
    <w:basedOn w:val="Normal"/>
    <w:next w:val="Normal"/>
    <w:link w:val="Ttulo1Car"/>
    <w:uiPriority w:val="9"/>
    <w:qFormat/>
    <w:rsid w:val="00A27599"/>
    <w:pPr>
      <w:keepNext/>
      <w:keepLines/>
      <w:spacing w:before="240" w:after="240"/>
      <w:outlineLvl w:val="0"/>
    </w:pPr>
    <w:rPr>
      <w:rFonts w:ascii="Arial" w:eastAsiaTheme="majorEastAsia" w:hAnsi="Arial" w:cstheme="majorBidi"/>
      <w:color w:val="05A0B2" w:themeColor="accent2" w:themeTint="BF"/>
      <w:sz w:val="32"/>
      <w:szCs w:val="32"/>
    </w:rPr>
  </w:style>
  <w:style w:type="paragraph" w:styleId="Ttulo2">
    <w:name w:val="heading 2"/>
    <w:basedOn w:val="Normal"/>
    <w:next w:val="Normal"/>
    <w:link w:val="Ttulo2Car"/>
    <w:autoRedefine/>
    <w:uiPriority w:val="9"/>
    <w:unhideWhenUsed/>
    <w:qFormat/>
    <w:rsid w:val="00147701"/>
    <w:pPr>
      <w:keepNext/>
      <w:keepLines/>
      <w:spacing w:before="160" w:after="120" w:line="264" w:lineRule="auto"/>
      <w:ind w:left="284"/>
      <w:outlineLvl w:val="1"/>
    </w:pPr>
    <w:rPr>
      <w:rFonts w:ascii="Arial" w:eastAsiaTheme="majorEastAsia" w:hAnsi="Arial" w:cstheme="majorBidi"/>
      <w:color w:val="2DAEB6" w:themeColor="accent4" w:themeShade="80"/>
      <w:sz w:val="26"/>
      <w:szCs w:val="26"/>
    </w:rPr>
  </w:style>
  <w:style w:type="paragraph" w:styleId="Ttulo3">
    <w:name w:val="heading 3"/>
    <w:basedOn w:val="Normal"/>
    <w:next w:val="Normal"/>
    <w:link w:val="Ttulo3Car"/>
    <w:uiPriority w:val="9"/>
    <w:unhideWhenUsed/>
    <w:qFormat/>
    <w:rsid w:val="00493E4A"/>
    <w:pPr>
      <w:keepNext/>
      <w:keepLines/>
      <w:spacing w:before="40" w:after="80"/>
      <w:ind w:left="454"/>
      <w:outlineLvl w:val="2"/>
    </w:pPr>
    <w:rPr>
      <w:rFonts w:ascii="Arial" w:eastAsiaTheme="majorEastAsia" w:hAnsi="Arial" w:cstheme="majorBidi"/>
      <w:color w:val="7B7B7B" w:themeColor="accent3" w:themeShade="BF"/>
      <w:szCs w:val="24"/>
    </w:rPr>
  </w:style>
  <w:style w:type="paragraph" w:styleId="Ttulo4">
    <w:name w:val="heading 4"/>
    <w:basedOn w:val="Normal"/>
    <w:next w:val="Normal"/>
    <w:link w:val="Ttulo4Car"/>
    <w:uiPriority w:val="9"/>
    <w:semiHidden/>
    <w:unhideWhenUsed/>
    <w:qFormat/>
    <w:rsid w:val="00DC1D1E"/>
    <w:pPr>
      <w:keepNext/>
      <w:keepLines/>
      <w:spacing w:before="40" w:after="0"/>
      <w:outlineLvl w:val="3"/>
    </w:pPr>
    <w:rPr>
      <w:rFonts w:asciiTheme="majorHAnsi" w:eastAsiaTheme="majorEastAsia" w:hAnsiTheme="majorHAnsi" w:cstheme="majorBidi"/>
      <w:i/>
      <w:iCs/>
      <w:color w:val="5B859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2B7"/>
    <w:rPr>
      <w:color w:val="808080"/>
    </w:rPr>
  </w:style>
  <w:style w:type="paragraph" w:styleId="Encabezado">
    <w:name w:val="header"/>
    <w:basedOn w:val="Normal"/>
    <w:link w:val="EncabezadoCar"/>
    <w:uiPriority w:val="99"/>
    <w:unhideWhenUsed/>
    <w:rsid w:val="007912B7"/>
    <w:pPr>
      <w:tabs>
        <w:tab w:val="center" w:pos="4252"/>
        <w:tab w:val="right" w:pos="8504"/>
      </w:tabs>
      <w:spacing w:after="0"/>
    </w:pPr>
  </w:style>
  <w:style w:type="character" w:customStyle="1" w:styleId="EncabezadoCar">
    <w:name w:val="Encabezado Car"/>
    <w:basedOn w:val="Fuentedeprrafopredeter"/>
    <w:link w:val="Encabezado"/>
    <w:uiPriority w:val="99"/>
    <w:rsid w:val="007912B7"/>
  </w:style>
  <w:style w:type="paragraph" w:styleId="Piedepgina">
    <w:name w:val="footer"/>
    <w:basedOn w:val="Normal"/>
    <w:link w:val="PiedepginaCar"/>
    <w:uiPriority w:val="99"/>
    <w:unhideWhenUsed/>
    <w:rsid w:val="007912B7"/>
    <w:pPr>
      <w:tabs>
        <w:tab w:val="center" w:pos="4252"/>
        <w:tab w:val="right" w:pos="8504"/>
      </w:tabs>
      <w:spacing w:after="0"/>
    </w:pPr>
  </w:style>
  <w:style w:type="character" w:customStyle="1" w:styleId="PiedepginaCar">
    <w:name w:val="Pie de página Car"/>
    <w:basedOn w:val="Fuentedeprrafopredeter"/>
    <w:link w:val="Piedepgina"/>
    <w:uiPriority w:val="99"/>
    <w:rsid w:val="007912B7"/>
  </w:style>
  <w:style w:type="character" w:customStyle="1" w:styleId="Ttulo1Car">
    <w:name w:val="Título 1 Car"/>
    <w:basedOn w:val="Fuentedeprrafopredeter"/>
    <w:link w:val="Ttulo1"/>
    <w:uiPriority w:val="9"/>
    <w:rsid w:val="00A27599"/>
    <w:rPr>
      <w:rFonts w:ascii="Arial" w:eastAsiaTheme="majorEastAsia" w:hAnsi="Arial" w:cstheme="majorBidi"/>
      <w:color w:val="05A0B2" w:themeColor="accent2" w:themeTint="BF"/>
      <w:sz w:val="32"/>
      <w:szCs w:val="32"/>
    </w:rPr>
  </w:style>
  <w:style w:type="character" w:customStyle="1" w:styleId="Ttulo2Car">
    <w:name w:val="Título 2 Car"/>
    <w:basedOn w:val="Fuentedeprrafopredeter"/>
    <w:link w:val="Ttulo2"/>
    <w:uiPriority w:val="9"/>
    <w:rsid w:val="00147701"/>
    <w:rPr>
      <w:rFonts w:ascii="Arial" w:eastAsiaTheme="majorEastAsia" w:hAnsi="Arial" w:cstheme="majorBidi"/>
      <w:color w:val="2DAEB6" w:themeColor="accent4" w:themeShade="80"/>
      <w:sz w:val="26"/>
      <w:szCs w:val="26"/>
    </w:rPr>
  </w:style>
  <w:style w:type="character" w:customStyle="1" w:styleId="Ttulo3Car">
    <w:name w:val="Título 3 Car"/>
    <w:basedOn w:val="Fuentedeprrafopredeter"/>
    <w:link w:val="Ttulo3"/>
    <w:uiPriority w:val="9"/>
    <w:rsid w:val="00493E4A"/>
    <w:rPr>
      <w:rFonts w:ascii="Arial" w:eastAsiaTheme="majorEastAsia" w:hAnsi="Arial" w:cstheme="majorBidi"/>
      <w:color w:val="7B7B7B" w:themeColor="accent3" w:themeShade="BF"/>
      <w:sz w:val="24"/>
      <w:szCs w:val="24"/>
    </w:rPr>
  </w:style>
  <w:style w:type="paragraph" w:customStyle="1" w:styleId="Codigo">
    <w:name w:val="Codigo"/>
    <w:basedOn w:val="Normal"/>
    <w:link w:val="CodigoCar"/>
    <w:qFormat/>
    <w:rsid w:val="00EF70FA"/>
    <w:rPr>
      <w:rFonts w:ascii="Courier New" w:hAnsi="Courier New"/>
      <w:sz w:val="20"/>
    </w:rPr>
  </w:style>
  <w:style w:type="paragraph" w:customStyle="1" w:styleId="tituloa">
    <w:name w:val="tituloa"/>
    <w:basedOn w:val="Normal"/>
    <w:link w:val="tituloaCar"/>
    <w:qFormat/>
    <w:rsid w:val="000251DC"/>
    <w:pPr>
      <w:jc w:val="center"/>
    </w:pPr>
    <w:rPr>
      <w:rFonts w:ascii="Century Gothic" w:hAnsi="Century Gothic"/>
      <w:color w:val="009094" w:themeColor="accent5" w:themeShade="80"/>
      <w:sz w:val="60"/>
    </w:rPr>
  </w:style>
  <w:style w:type="character" w:customStyle="1" w:styleId="CodigoCar">
    <w:name w:val="Codigo Car"/>
    <w:basedOn w:val="Fuentedeprrafopredeter"/>
    <w:link w:val="Codigo"/>
    <w:rsid w:val="00EF70FA"/>
    <w:rPr>
      <w:rFonts w:ascii="Courier New" w:hAnsi="Courier New"/>
      <w:color w:val="000000" w:themeColor="text1"/>
      <w:sz w:val="20"/>
    </w:rPr>
  </w:style>
  <w:style w:type="paragraph" w:styleId="TtuloTDC">
    <w:name w:val="TOC Heading"/>
    <w:basedOn w:val="Ttulo1"/>
    <w:next w:val="Normal"/>
    <w:uiPriority w:val="39"/>
    <w:unhideWhenUsed/>
    <w:qFormat/>
    <w:rsid w:val="007A4D49"/>
    <w:pPr>
      <w:spacing w:after="0"/>
      <w:jc w:val="left"/>
      <w:outlineLvl w:val="9"/>
    </w:pPr>
    <w:rPr>
      <w:rFonts w:asciiTheme="majorHAnsi" w:hAnsiTheme="majorHAnsi"/>
      <w:color w:val="5B8595" w:themeColor="accent1" w:themeShade="BF"/>
      <w:lang w:eastAsia="es-ES"/>
    </w:rPr>
  </w:style>
  <w:style w:type="character" w:customStyle="1" w:styleId="tituloaCar">
    <w:name w:val="tituloa Car"/>
    <w:basedOn w:val="Fuentedeprrafopredeter"/>
    <w:link w:val="tituloa"/>
    <w:rsid w:val="000251DC"/>
    <w:rPr>
      <w:rFonts w:ascii="Century Gothic" w:hAnsi="Century Gothic"/>
      <w:color w:val="009094" w:themeColor="accent5" w:themeShade="80"/>
      <w:sz w:val="60"/>
    </w:rPr>
  </w:style>
  <w:style w:type="paragraph" w:styleId="TDC2">
    <w:name w:val="toc 2"/>
    <w:basedOn w:val="Normal"/>
    <w:next w:val="Normal"/>
    <w:autoRedefine/>
    <w:uiPriority w:val="39"/>
    <w:unhideWhenUsed/>
    <w:rsid w:val="007A4D49"/>
    <w:pPr>
      <w:spacing w:after="100" w:line="259" w:lineRule="auto"/>
      <w:ind w:left="220"/>
      <w:jc w:val="left"/>
    </w:pPr>
    <w:rPr>
      <w:rFonts w:asciiTheme="minorHAnsi" w:eastAsiaTheme="minorEastAsia" w:hAnsiTheme="minorHAnsi" w:cs="Times New Roman"/>
      <w:color w:val="auto"/>
      <w:sz w:val="22"/>
      <w:lang w:eastAsia="es-ES"/>
    </w:rPr>
  </w:style>
  <w:style w:type="paragraph" w:styleId="TDC1">
    <w:name w:val="toc 1"/>
    <w:basedOn w:val="Normal"/>
    <w:next w:val="Normal"/>
    <w:autoRedefine/>
    <w:uiPriority w:val="39"/>
    <w:unhideWhenUsed/>
    <w:rsid w:val="007C021C"/>
    <w:pPr>
      <w:tabs>
        <w:tab w:val="right" w:leader="dot" w:pos="9911"/>
      </w:tabs>
      <w:spacing w:after="100" w:line="259" w:lineRule="auto"/>
      <w:jc w:val="left"/>
    </w:pPr>
    <w:rPr>
      <w:rFonts w:asciiTheme="minorHAnsi" w:eastAsiaTheme="minorEastAsia" w:hAnsiTheme="minorHAnsi" w:cs="Times New Roman"/>
      <w:noProof/>
      <w:color w:val="auto"/>
      <w:sz w:val="22"/>
      <w:lang w:eastAsia="es-ES"/>
    </w:rPr>
  </w:style>
  <w:style w:type="paragraph" w:styleId="TDC3">
    <w:name w:val="toc 3"/>
    <w:basedOn w:val="Normal"/>
    <w:next w:val="Normal"/>
    <w:autoRedefine/>
    <w:uiPriority w:val="39"/>
    <w:unhideWhenUsed/>
    <w:rsid w:val="007A4D49"/>
    <w:pPr>
      <w:spacing w:after="100" w:line="259" w:lineRule="auto"/>
      <w:ind w:left="440"/>
      <w:jc w:val="left"/>
    </w:pPr>
    <w:rPr>
      <w:rFonts w:asciiTheme="minorHAnsi" w:eastAsiaTheme="minorEastAsia" w:hAnsiTheme="minorHAnsi" w:cs="Times New Roman"/>
      <w:color w:val="auto"/>
      <w:sz w:val="22"/>
      <w:lang w:eastAsia="es-ES"/>
    </w:rPr>
  </w:style>
  <w:style w:type="character" w:styleId="Hipervnculo">
    <w:name w:val="Hyperlink"/>
    <w:basedOn w:val="Fuentedeprrafopredeter"/>
    <w:uiPriority w:val="99"/>
    <w:unhideWhenUsed/>
    <w:rsid w:val="007A4D49"/>
    <w:rPr>
      <w:color w:val="48A1FA" w:themeColor="hyperlink"/>
      <w:u w:val="single"/>
    </w:rPr>
  </w:style>
  <w:style w:type="paragraph" w:styleId="Descripcin">
    <w:name w:val="caption"/>
    <w:basedOn w:val="Normal"/>
    <w:next w:val="Normal"/>
    <w:autoRedefine/>
    <w:uiPriority w:val="35"/>
    <w:unhideWhenUsed/>
    <w:qFormat/>
    <w:rsid w:val="0068083B"/>
    <w:pPr>
      <w:spacing w:after="200" w:line="264" w:lineRule="auto"/>
      <w:jc w:val="center"/>
    </w:pPr>
    <w:rPr>
      <w:i/>
      <w:iCs/>
      <w:szCs w:val="18"/>
    </w:rPr>
  </w:style>
  <w:style w:type="character" w:styleId="Mencinsinresolver">
    <w:name w:val="Unresolved Mention"/>
    <w:basedOn w:val="Fuentedeprrafopredeter"/>
    <w:uiPriority w:val="99"/>
    <w:semiHidden/>
    <w:unhideWhenUsed/>
    <w:rsid w:val="00FF7810"/>
    <w:rPr>
      <w:color w:val="605E5C"/>
      <w:shd w:val="clear" w:color="auto" w:fill="E1DFDD"/>
    </w:rPr>
  </w:style>
  <w:style w:type="character" w:customStyle="1" w:styleId="Ttulo4Car">
    <w:name w:val="Título 4 Car"/>
    <w:basedOn w:val="Fuentedeprrafopredeter"/>
    <w:link w:val="Ttulo4"/>
    <w:uiPriority w:val="9"/>
    <w:semiHidden/>
    <w:rsid w:val="00DC1D1E"/>
    <w:rPr>
      <w:rFonts w:asciiTheme="majorHAnsi" w:eastAsiaTheme="majorEastAsia" w:hAnsiTheme="majorHAnsi" w:cstheme="majorBidi"/>
      <w:i/>
      <w:iCs/>
      <w:color w:val="5B8595" w:themeColor="accent1" w:themeShade="BF"/>
      <w:sz w:val="24"/>
    </w:rPr>
  </w:style>
  <w:style w:type="paragraph" w:styleId="Prrafodelista">
    <w:name w:val="List Paragraph"/>
    <w:basedOn w:val="Normal"/>
    <w:uiPriority w:val="34"/>
    <w:qFormat/>
    <w:rsid w:val="00976942"/>
    <w:pPr>
      <w:numPr>
        <w:numId w:val="5"/>
      </w:numPr>
      <w:spacing w:before="240" w:line="264" w:lineRule="auto"/>
      <w:ind w:left="714" w:hanging="357"/>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17132">
      <w:bodyDiv w:val="1"/>
      <w:marLeft w:val="0"/>
      <w:marRight w:val="0"/>
      <w:marTop w:val="0"/>
      <w:marBottom w:val="0"/>
      <w:divBdr>
        <w:top w:val="none" w:sz="0" w:space="0" w:color="auto"/>
        <w:left w:val="none" w:sz="0" w:space="0" w:color="auto"/>
        <w:bottom w:val="none" w:sz="0" w:space="0" w:color="auto"/>
        <w:right w:val="none" w:sz="0" w:space="0" w:color="auto"/>
      </w:divBdr>
    </w:div>
    <w:div w:id="444228314">
      <w:bodyDiv w:val="1"/>
      <w:marLeft w:val="0"/>
      <w:marRight w:val="0"/>
      <w:marTop w:val="0"/>
      <w:marBottom w:val="0"/>
      <w:divBdr>
        <w:top w:val="none" w:sz="0" w:space="0" w:color="auto"/>
        <w:left w:val="none" w:sz="0" w:space="0" w:color="auto"/>
        <w:bottom w:val="none" w:sz="0" w:space="0" w:color="auto"/>
        <w:right w:val="none" w:sz="0" w:space="0" w:color="auto"/>
      </w:divBdr>
    </w:div>
    <w:div w:id="471292288">
      <w:bodyDiv w:val="1"/>
      <w:marLeft w:val="0"/>
      <w:marRight w:val="0"/>
      <w:marTop w:val="0"/>
      <w:marBottom w:val="0"/>
      <w:divBdr>
        <w:top w:val="none" w:sz="0" w:space="0" w:color="auto"/>
        <w:left w:val="none" w:sz="0" w:space="0" w:color="auto"/>
        <w:bottom w:val="none" w:sz="0" w:space="0" w:color="auto"/>
        <w:right w:val="none" w:sz="0" w:space="0" w:color="auto"/>
      </w:divBdr>
    </w:div>
    <w:div w:id="553588525">
      <w:bodyDiv w:val="1"/>
      <w:marLeft w:val="0"/>
      <w:marRight w:val="0"/>
      <w:marTop w:val="0"/>
      <w:marBottom w:val="0"/>
      <w:divBdr>
        <w:top w:val="none" w:sz="0" w:space="0" w:color="auto"/>
        <w:left w:val="none" w:sz="0" w:space="0" w:color="auto"/>
        <w:bottom w:val="none" w:sz="0" w:space="0" w:color="auto"/>
        <w:right w:val="none" w:sz="0" w:space="0" w:color="auto"/>
      </w:divBdr>
    </w:div>
    <w:div w:id="945111700">
      <w:bodyDiv w:val="1"/>
      <w:marLeft w:val="0"/>
      <w:marRight w:val="0"/>
      <w:marTop w:val="0"/>
      <w:marBottom w:val="0"/>
      <w:divBdr>
        <w:top w:val="none" w:sz="0" w:space="0" w:color="auto"/>
        <w:left w:val="none" w:sz="0" w:space="0" w:color="auto"/>
        <w:bottom w:val="none" w:sz="0" w:space="0" w:color="auto"/>
        <w:right w:val="none" w:sz="0" w:space="0" w:color="auto"/>
      </w:divBdr>
    </w:div>
    <w:div w:id="1568102527">
      <w:bodyDiv w:val="1"/>
      <w:marLeft w:val="0"/>
      <w:marRight w:val="0"/>
      <w:marTop w:val="0"/>
      <w:marBottom w:val="0"/>
      <w:divBdr>
        <w:top w:val="none" w:sz="0" w:space="0" w:color="auto"/>
        <w:left w:val="none" w:sz="0" w:space="0" w:color="auto"/>
        <w:bottom w:val="none" w:sz="0" w:space="0" w:color="auto"/>
        <w:right w:val="none" w:sz="0" w:space="0" w:color="auto"/>
      </w:divBdr>
    </w:div>
    <w:div w:id="1736976357">
      <w:bodyDiv w:val="1"/>
      <w:marLeft w:val="0"/>
      <w:marRight w:val="0"/>
      <w:marTop w:val="0"/>
      <w:marBottom w:val="0"/>
      <w:divBdr>
        <w:top w:val="none" w:sz="0" w:space="0" w:color="auto"/>
        <w:left w:val="none" w:sz="0" w:space="0" w:color="auto"/>
        <w:bottom w:val="none" w:sz="0" w:space="0" w:color="auto"/>
        <w:right w:val="none" w:sz="0" w:space="0" w:color="auto"/>
      </w:divBdr>
    </w:div>
    <w:div w:id="1927574320">
      <w:bodyDiv w:val="1"/>
      <w:marLeft w:val="0"/>
      <w:marRight w:val="0"/>
      <w:marTop w:val="0"/>
      <w:marBottom w:val="0"/>
      <w:divBdr>
        <w:top w:val="none" w:sz="0" w:space="0" w:color="auto"/>
        <w:left w:val="none" w:sz="0" w:space="0" w:color="auto"/>
        <w:bottom w:val="none" w:sz="0" w:space="0" w:color="auto"/>
        <w:right w:val="none" w:sz="0" w:space="0" w:color="auto"/>
      </w:divBdr>
    </w:div>
    <w:div w:id="195343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tlassian.com/es/software/jir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ami\Escritorio\A.S.I.R\Plantilla%202&#186;.dotx" TargetMode="External"/></Relationships>
</file>

<file path=word/theme/theme1.xml><?xml version="1.0" encoding="utf-8"?>
<a:theme xmlns:a="http://schemas.openxmlformats.org/drawingml/2006/main" name="Tema de Office">
  <a:themeElements>
    <a:clrScheme name="Proyecto">
      <a:dk1>
        <a:sysClr val="windowText" lastClr="000000"/>
      </a:dk1>
      <a:lt1>
        <a:sysClr val="window" lastClr="FFFFFF"/>
      </a:lt1>
      <a:dk2>
        <a:srgbClr val="44546A"/>
      </a:dk2>
      <a:lt2>
        <a:srgbClr val="E7E6E6"/>
      </a:lt2>
      <a:accent1>
        <a:srgbClr val="8BABB8"/>
      </a:accent1>
      <a:accent2>
        <a:srgbClr val="024148"/>
      </a:accent2>
      <a:accent3>
        <a:srgbClr val="A5A5A5"/>
      </a:accent3>
      <a:accent4>
        <a:srgbClr val="D3F2F4"/>
      </a:accent4>
      <a:accent5>
        <a:srgbClr val="2CF9FE"/>
      </a:accent5>
      <a:accent6>
        <a:srgbClr val="87255B"/>
      </a:accent6>
      <a:hlink>
        <a:srgbClr val="48A1FA"/>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A6699-B3A1-4F29-BEDE-FBC45D94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2º.dotx</Template>
  <TotalTime>1884</TotalTime>
  <Pages>13</Pages>
  <Words>1554</Words>
  <Characters>8547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ArduiCar</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ArduiCar</dc:title>
  <dc:subject/>
  <dc:creator>Eva Infante</dc:creator>
  <cp:keywords/>
  <dc:description/>
  <cp:lastModifiedBy>evamariainfantem</cp:lastModifiedBy>
  <cp:revision>17</cp:revision>
  <dcterms:created xsi:type="dcterms:W3CDTF">2021-04-01T14:35:00Z</dcterms:created>
  <dcterms:modified xsi:type="dcterms:W3CDTF">2021-04-19T15:30:00Z</dcterms:modified>
  <cp:category>Asignatura</cp:category>
</cp:coreProperties>
</file>